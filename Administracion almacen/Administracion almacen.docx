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39439777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3716F580" w14:textId="01AD5E0D" w:rsidR="00C103A8" w:rsidRPr="00C103A8" w:rsidRDefault="0052116D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E37B44" wp14:editId="68FCA44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47ACCC1" w14:textId="5F363265" w:rsidR="0052116D" w:rsidRPr="0052116D" w:rsidRDefault="0052116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Sistemas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 Gestion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Empresarial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0DD37E" w14:textId="31417D84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C82448E" w14:textId="1BA07767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</w:pPr>
                                      <w:r w:rsidRPr="0052116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  <w:t>roy denys calderon</w:t>
                                      </w:r>
                                    </w:p>
                                  </w:sdtContent>
                                </w:sdt>
                                <w:p w14:paraId="4C8CCE3B" w14:textId="7A26CD4E" w:rsidR="0052116D" w:rsidRPr="0052116D" w:rsidRDefault="0052116D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E37B44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47ACCC1" w14:textId="5F363265" w:rsidR="0052116D" w:rsidRPr="0052116D" w:rsidRDefault="0052116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Sistemas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 Gestion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Empresarial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0DD37E" w14:textId="31417D84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C82448E" w14:textId="1BA07767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52116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>roy denys calderon</w:t>
                                </w:r>
                              </w:p>
                            </w:sdtContent>
                          </w:sdt>
                          <w:p w14:paraId="4C8CCE3B" w14:textId="7A26CD4E" w:rsidR="0052116D" w:rsidRPr="0052116D" w:rsidRDefault="0052116D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rPr>
              <w:lang w:val="es-ES"/>
            </w:rPr>
            <w:id w:val="78794142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sdtEndPr>
          <w:sdtContent>
            <w:p w14:paraId="28246A9E" w14:textId="02C6962C" w:rsidR="00C103A8" w:rsidRPr="00C103A8" w:rsidRDefault="00C103A8">
              <w:pPr>
                <w:pStyle w:val="TtuloTDC"/>
                <w:rPr>
                  <w:sz w:val="48"/>
                  <w:szCs w:val="48"/>
                </w:rPr>
              </w:pPr>
              <w:r w:rsidRPr="00C103A8">
                <w:rPr>
                  <w:sz w:val="48"/>
                  <w:szCs w:val="48"/>
                  <w:lang w:val="es-ES"/>
                </w:rPr>
                <w:t>Contenido</w:t>
              </w:r>
            </w:p>
            <w:p w14:paraId="268A0388" w14:textId="2DE9518E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r w:rsidRPr="00C103A8">
                <w:rPr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fldChar w:fldCharType="begin"/>
              </w:r>
              <w:r w:rsidRPr="00C103A8">
                <w:rPr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instrText xml:space="preserve"> TOC \o "1-3" \h \z \u </w:instrText>
              </w:r>
              <w:r w:rsidRPr="00C103A8">
                <w:rPr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fldChar w:fldCharType="separate"/>
              </w:r>
              <w:hyperlink w:anchor="_Toc102730841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CREACION DE PRODUCTOS Y ALMACENES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_Toc102730841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2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17B6509A" w14:textId="4A55DDE5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2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CONFIGURACION VISTA DE INVENTARIO POR ALMACENES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_Toc102730842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3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483ECF67" w14:textId="1E9C5A4C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3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CREACION DE PROVEEDORES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_Toc102730843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4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2CA789BF" w14:textId="277CD3FB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4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CREAR ORDENES DE COMPRA PARA ABASTECER EL ALMACEN PRINCIPAL Y SEGUIR EL FLUJO DE COMPRA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_Toc102730844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5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325C2A5F" w14:textId="0B4C521A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5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 PRODUCTO ORDENADOR FORMADO POR OTROS PRODUCTOS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_Toc102730845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7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14D24B04" w14:textId="4E7CAF8A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6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 PRODUCTO CAJA PC CON VARIOS COLORES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_Toc102730846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8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62949D63" w14:textId="316832C4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7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 ORDENES DE COMPRA PARA EL ABASTECIEMIENTO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_Toc102730847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9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7A66BCFF" w14:textId="3F671EC7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8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CREA NOTAS Y PLANIFICA LLAMADA A PROVEEDOR EN 3 DIAS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_Toc102730848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10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526D8144" w14:textId="19EC3763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49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GENERA VARIAS VENTAS SIGUIENDO EL FLUJO MOSTRADO EN EL VIDEO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_Toc102730849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11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4E04E6A4" w14:textId="570480FE" w:rsidR="00C103A8" w:rsidRPr="00C103A8" w:rsidRDefault="00C103A8">
              <w:pPr>
                <w:pStyle w:val="TDC1"/>
                <w:tabs>
                  <w:tab w:val="right" w:leader="dot" w:pos="8828"/>
                </w:tabs>
                <w:rPr>
                  <w:noProof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hyperlink w:anchor="_Toc102730850" w:history="1">
                <w:r w:rsidRPr="00C103A8">
                  <w:rPr>
                    <w:rStyle w:val="Hipervnculo"/>
                    <w:noProof/>
                    <w:color w:val="000000" w:themeColor="text1"/>
                    <w:sz w:val="28"/>
                    <w:szCs w:val="28"/>
                    <w:lang w:val="es-E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MOSTRAR COMO VARIA EL STOCK DE PRODUCTOS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ab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begin"/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instrText xml:space="preserve"> PAGEREF _Toc102730850 \h </w:instrTex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separate"/>
                </w:r>
                <w:r w:rsidR="00611017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13</w:t>
                </w:r>
                <w:r w:rsidRPr="00C103A8">
                  <w:rPr>
                    <w:noProof/>
                    <w:webHidden/>
                    <w:color w:val="000000" w:themeColor="text1"/>
                    <w:sz w:val="28"/>
                    <w:szCs w:val="2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fldChar w:fldCharType="end"/>
                </w:r>
              </w:hyperlink>
            </w:p>
            <w:p w14:paraId="181B069E" w14:textId="43392829" w:rsidR="00C103A8" w:rsidRDefault="00C103A8">
              <w:r w:rsidRPr="00C103A8">
                <w:rPr>
                  <w:bCs/>
                  <w:color w:val="000000" w:themeColor="text1"/>
                  <w:sz w:val="28"/>
                  <w:szCs w:val="28"/>
                  <w:lang w:val="es-ES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fldChar w:fldCharType="end"/>
              </w:r>
            </w:p>
          </w:sdtContent>
        </w:sdt>
        <w:p w14:paraId="4BF6024C" w14:textId="25D6A8D0" w:rsidR="0052116D" w:rsidRPr="0052116D" w:rsidRDefault="0052116D">
          <w:pPr>
            <w:rPr>
              <w:sz w:val="48"/>
              <w:szCs w:val="48"/>
            </w:rPr>
          </w:pPr>
        </w:p>
      </w:sdtContent>
    </w:sdt>
    <w:p w14:paraId="6E36BBED" w14:textId="78F64734" w:rsidR="00764160" w:rsidRDefault="00764160"/>
    <w:p w14:paraId="1B1694AC" w14:textId="4C524AD9" w:rsidR="0052116D" w:rsidRDefault="0052116D"/>
    <w:p w14:paraId="0C0E41CC" w14:textId="19FEF638" w:rsidR="0052116D" w:rsidRDefault="0052116D"/>
    <w:p w14:paraId="65388447" w14:textId="44379200" w:rsidR="0052116D" w:rsidRDefault="0052116D"/>
    <w:p w14:paraId="22E8EDA8" w14:textId="5CF20FD6" w:rsidR="0052116D" w:rsidRDefault="0052116D"/>
    <w:p w14:paraId="4D565B5C" w14:textId="04FBB15E" w:rsidR="0052116D" w:rsidRDefault="0052116D"/>
    <w:p w14:paraId="46D00790" w14:textId="35BF03CB" w:rsidR="0052116D" w:rsidRDefault="0052116D"/>
    <w:p w14:paraId="7C014C79" w14:textId="58DFB3F8" w:rsidR="0052116D" w:rsidRDefault="0052116D"/>
    <w:p w14:paraId="19080E3B" w14:textId="6516BECE" w:rsidR="0052116D" w:rsidRDefault="0052116D"/>
    <w:p w14:paraId="34A2C8B7" w14:textId="63FAF330" w:rsidR="0052116D" w:rsidRDefault="0052116D"/>
    <w:p w14:paraId="2D50690E" w14:textId="00DB1827" w:rsidR="0052116D" w:rsidRDefault="0052116D"/>
    <w:p w14:paraId="703A5061" w14:textId="082A8CA2" w:rsidR="0052116D" w:rsidRDefault="0052116D"/>
    <w:p w14:paraId="6361D760" w14:textId="3B906461" w:rsidR="0052116D" w:rsidRDefault="0052116D"/>
    <w:p w14:paraId="2D67A34C" w14:textId="7BF06E13" w:rsidR="0052116D" w:rsidRDefault="0052116D"/>
    <w:p w14:paraId="51BBDC71" w14:textId="2F04B989" w:rsidR="0052116D" w:rsidRDefault="0052116D"/>
    <w:p w14:paraId="634E987B" w14:textId="593C8D1C" w:rsidR="0052116D" w:rsidRDefault="0052116D"/>
    <w:p w14:paraId="02FE50A1" w14:textId="7167E1B7" w:rsidR="0052116D" w:rsidRDefault="0052116D"/>
    <w:p w14:paraId="394B1049" w14:textId="0FBC932B" w:rsidR="0052116D" w:rsidRDefault="0052116D"/>
    <w:p w14:paraId="50669982" w14:textId="0B1BF59C" w:rsidR="0052116D" w:rsidRDefault="0052116D"/>
    <w:p w14:paraId="4AAA0BEE" w14:textId="78989461" w:rsidR="0052116D" w:rsidRDefault="0052116D"/>
    <w:p w14:paraId="10815529" w14:textId="4CACCC8D" w:rsidR="0052116D" w:rsidRDefault="0052116D"/>
    <w:p w14:paraId="1C302214" w14:textId="7D981F78" w:rsidR="0052116D" w:rsidRDefault="0052116D"/>
    <w:p w14:paraId="4FFC465D" w14:textId="1C243CB9" w:rsidR="0052116D" w:rsidRDefault="0052116D"/>
    <w:p w14:paraId="353A3E01" w14:textId="16697A11" w:rsidR="0052116D" w:rsidRDefault="0052116D"/>
    <w:p w14:paraId="677C9F83" w14:textId="33004D6A" w:rsidR="0052116D" w:rsidRDefault="0052116D"/>
    <w:p w14:paraId="2DA6B9C5" w14:textId="7031815F" w:rsidR="0052116D" w:rsidRDefault="0052116D"/>
    <w:p w14:paraId="363D0C4E" w14:textId="5F0DCA4D" w:rsidR="0052116D" w:rsidRDefault="0052116D"/>
    <w:p w14:paraId="2F16CE21" w14:textId="18EE9FE2" w:rsidR="0052116D" w:rsidRDefault="0052116D"/>
    <w:p w14:paraId="1578570E" w14:textId="7BC0904F" w:rsidR="0052116D" w:rsidRDefault="00C675FE" w:rsidP="00C103A8">
      <w:pPr>
        <w:pStyle w:val="Ttulo1"/>
        <w:rPr>
          <w:lang w:val="es-ES"/>
        </w:rPr>
      </w:pPr>
      <w:bookmarkStart w:id="0" w:name="_Toc102730841"/>
      <w:r w:rsidRPr="00C675FE">
        <w:rPr>
          <w:lang w:val="es-ES"/>
        </w:rPr>
        <w:t>CREACION DE PRODUCTOS Y A</w:t>
      </w:r>
      <w:r>
        <w:rPr>
          <w:lang w:val="es-ES"/>
        </w:rPr>
        <w:t>LMACENES</w:t>
      </w:r>
      <w:bookmarkEnd w:id="0"/>
    </w:p>
    <w:p w14:paraId="256D3238" w14:textId="692C6123" w:rsidR="00611017" w:rsidRDefault="00611017" w:rsidP="00611017">
      <w:pPr>
        <w:rPr>
          <w:lang w:val="es-ES"/>
        </w:rPr>
      </w:pPr>
    </w:p>
    <w:p w14:paraId="669770E7" w14:textId="77777777" w:rsidR="00611017" w:rsidRPr="00611017" w:rsidRDefault="00611017" w:rsidP="00611017">
      <w:pPr>
        <w:rPr>
          <w:lang w:val="es-ES"/>
        </w:rPr>
      </w:pPr>
    </w:p>
    <w:p w14:paraId="260E2E6E" w14:textId="77777777" w:rsidR="00C675FE" w:rsidRDefault="00C675FE" w:rsidP="00C675FE">
      <w:pPr>
        <w:pStyle w:val="Prrafodelista"/>
        <w:rPr>
          <w:lang w:val="es-ES"/>
        </w:rPr>
      </w:pPr>
    </w:p>
    <w:p w14:paraId="47F80002" w14:textId="68C0C6F6" w:rsidR="00C675FE" w:rsidRDefault="00C675FE" w:rsidP="00C675FE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46CDD6" wp14:editId="3A39A55F">
            <wp:extent cx="5600700" cy="1628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B790" w14:textId="458E9F72" w:rsidR="00C675FE" w:rsidRDefault="00C675FE" w:rsidP="00C675FE">
      <w:pPr>
        <w:pStyle w:val="Prrafodelista"/>
        <w:rPr>
          <w:lang w:val="es-ES"/>
        </w:rPr>
      </w:pPr>
    </w:p>
    <w:p w14:paraId="0B87BB06" w14:textId="77777777" w:rsidR="00C675FE" w:rsidRDefault="00C675FE" w:rsidP="00C675FE">
      <w:pPr>
        <w:pStyle w:val="Prrafodelista"/>
        <w:rPr>
          <w:lang w:val="es-ES"/>
        </w:rPr>
      </w:pPr>
    </w:p>
    <w:p w14:paraId="7F79288F" w14:textId="2BC30541" w:rsidR="00C675FE" w:rsidRPr="00611017" w:rsidRDefault="00C675FE" w:rsidP="00611017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8970BC" wp14:editId="52FCC524">
            <wp:extent cx="5610225" cy="1162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55D1" w14:textId="71D7F96E" w:rsidR="00C675FE" w:rsidRPr="00611017" w:rsidRDefault="00C675FE" w:rsidP="00611017">
      <w:pPr>
        <w:rPr>
          <w:lang w:val="es-ES"/>
        </w:rPr>
      </w:pPr>
    </w:p>
    <w:p w14:paraId="0588EE3F" w14:textId="71288EF8" w:rsidR="00C675FE" w:rsidRDefault="00C675FE" w:rsidP="00C675FE">
      <w:pPr>
        <w:pStyle w:val="Prrafodelista"/>
        <w:rPr>
          <w:lang w:val="es-ES"/>
        </w:rPr>
      </w:pPr>
    </w:p>
    <w:p w14:paraId="3C01C71D" w14:textId="2B4089AA" w:rsidR="00C675FE" w:rsidRDefault="00C675FE" w:rsidP="00C675FE">
      <w:pPr>
        <w:pStyle w:val="Prrafodelista"/>
        <w:rPr>
          <w:lang w:val="es-ES"/>
        </w:rPr>
      </w:pPr>
    </w:p>
    <w:p w14:paraId="61942AFF" w14:textId="77777777" w:rsidR="00C675FE" w:rsidRPr="00C675FE" w:rsidRDefault="00C675FE" w:rsidP="00C103A8">
      <w:pPr>
        <w:pStyle w:val="Ttulo1"/>
        <w:rPr>
          <w:lang w:val="es-ES"/>
        </w:rPr>
      </w:pPr>
      <w:bookmarkStart w:id="1" w:name="_Toc102730842"/>
      <w:r w:rsidRPr="00C675FE">
        <w:rPr>
          <w:lang w:val="es-ES"/>
        </w:rPr>
        <w:t>CONFIGURACION VISTA DE INVENTARIO POR ALMACENES</w:t>
      </w:r>
      <w:bookmarkEnd w:id="1"/>
    </w:p>
    <w:p w14:paraId="65EE0856" w14:textId="39D2A86D" w:rsidR="00C675FE" w:rsidRDefault="00C675FE" w:rsidP="00C675FE">
      <w:pPr>
        <w:pStyle w:val="Prrafodelista"/>
        <w:rPr>
          <w:lang w:val="es-ES"/>
        </w:rPr>
      </w:pPr>
    </w:p>
    <w:p w14:paraId="03660FBC" w14:textId="7D764296" w:rsidR="00C675FE" w:rsidRDefault="00C675FE" w:rsidP="00C675FE">
      <w:pPr>
        <w:pStyle w:val="Prrafodelista"/>
        <w:rPr>
          <w:lang w:val="es-ES"/>
        </w:rPr>
      </w:pPr>
    </w:p>
    <w:p w14:paraId="3CE56389" w14:textId="77777777" w:rsidR="00C675FE" w:rsidRDefault="00C675FE" w:rsidP="00C675FE">
      <w:pPr>
        <w:pStyle w:val="Prrafodelista"/>
        <w:rPr>
          <w:lang w:val="es-ES"/>
        </w:rPr>
      </w:pPr>
    </w:p>
    <w:p w14:paraId="12C4B864" w14:textId="5A4CB7B1" w:rsidR="00C675FE" w:rsidRPr="00C675FE" w:rsidRDefault="00C675FE" w:rsidP="00C675FE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AA5FA3" wp14:editId="675245CD">
            <wp:extent cx="5610225" cy="4724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DF78" w14:textId="3A9FAC53" w:rsidR="0052116D" w:rsidRDefault="0052116D">
      <w:pPr>
        <w:rPr>
          <w:lang w:val="es-ES"/>
        </w:rPr>
      </w:pPr>
    </w:p>
    <w:p w14:paraId="1AA2C8C4" w14:textId="71FCCE28" w:rsidR="00C675FE" w:rsidRDefault="00C675FE">
      <w:pPr>
        <w:rPr>
          <w:lang w:val="es-ES"/>
        </w:rPr>
      </w:pPr>
    </w:p>
    <w:p w14:paraId="0A7DD543" w14:textId="24E00BD0" w:rsidR="00C675FE" w:rsidRDefault="00C675FE">
      <w:pPr>
        <w:rPr>
          <w:lang w:val="es-ES"/>
        </w:rPr>
      </w:pPr>
      <w:r>
        <w:rPr>
          <w:lang w:val="es-ES"/>
        </w:rPr>
        <w:t xml:space="preserve">(Los paquetes de mantenimiento y fabricación están instalados, no recordé hacerles </w:t>
      </w:r>
      <w:proofErr w:type="gramStart"/>
      <w:r>
        <w:rPr>
          <w:lang w:val="es-ES"/>
        </w:rPr>
        <w:t>captura</w:t>
      </w:r>
      <w:proofErr w:type="gramEnd"/>
      <w:r>
        <w:rPr>
          <w:lang w:val="es-ES"/>
        </w:rPr>
        <w:t xml:space="preserve"> pero están)</w:t>
      </w:r>
    </w:p>
    <w:p w14:paraId="60E60575" w14:textId="736C4878" w:rsidR="00C675FE" w:rsidRDefault="00C675FE">
      <w:pPr>
        <w:rPr>
          <w:lang w:val="es-ES"/>
        </w:rPr>
      </w:pPr>
    </w:p>
    <w:p w14:paraId="1C25242C" w14:textId="57E97A22" w:rsidR="00C675FE" w:rsidRDefault="00C675FE">
      <w:pPr>
        <w:rPr>
          <w:lang w:val="es-ES"/>
        </w:rPr>
      </w:pPr>
    </w:p>
    <w:p w14:paraId="32FF5580" w14:textId="087FDF9A" w:rsidR="00C675FE" w:rsidRDefault="00C675FE">
      <w:pPr>
        <w:rPr>
          <w:lang w:val="es-ES"/>
        </w:rPr>
      </w:pPr>
    </w:p>
    <w:p w14:paraId="2CB1D117" w14:textId="3CAF3766" w:rsidR="00C675FE" w:rsidRDefault="00C675FE">
      <w:pPr>
        <w:rPr>
          <w:lang w:val="es-ES"/>
        </w:rPr>
      </w:pPr>
    </w:p>
    <w:p w14:paraId="28ED07F1" w14:textId="285671C2" w:rsidR="00C675FE" w:rsidRDefault="00C675FE">
      <w:pPr>
        <w:rPr>
          <w:lang w:val="es-ES"/>
        </w:rPr>
      </w:pPr>
    </w:p>
    <w:p w14:paraId="1756E4B7" w14:textId="7B90EDA9" w:rsidR="00C675FE" w:rsidRDefault="00C675FE">
      <w:pPr>
        <w:rPr>
          <w:lang w:val="es-ES"/>
        </w:rPr>
      </w:pPr>
    </w:p>
    <w:p w14:paraId="01FA5A8B" w14:textId="2C4C71B4" w:rsidR="00C675FE" w:rsidRDefault="00C675FE" w:rsidP="00C103A8">
      <w:pPr>
        <w:pStyle w:val="Ttulo1"/>
        <w:rPr>
          <w:lang w:val="es-ES"/>
        </w:rPr>
      </w:pPr>
      <w:bookmarkStart w:id="2" w:name="_Toc102730843"/>
      <w:r>
        <w:rPr>
          <w:lang w:val="es-ES"/>
        </w:rPr>
        <w:t>CREACION DE PROVEEDORES</w:t>
      </w:r>
      <w:bookmarkEnd w:id="2"/>
    </w:p>
    <w:p w14:paraId="0BB2C1D0" w14:textId="77777777" w:rsidR="00611017" w:rsidRPr="00611017" w:rsidRDefault="00611017" w:rsidP="00611017">
      <w:pPr>
        <w:rPr>
          <w:lang w:val="es-ES"/>
        </w:rPr>
      </w:pPr>
    </w:p>
    <w:p w14:paraId="0BF9550D" w14:textId="01D6F725" w:rsidR="00C675FE" w:rsidRDefault="00C675FE" w:rsidP="00C675FE">
      <w:pPr>
        <w:rPr>
          <w:lang w:val="es-ES"/>
        </w:rPr>
      </w:pPr>
    </w:p>
    <w:p w14:paraId="2ED3FE6A" w14:textId="6EA073D1" w:rsidR="00C675FE" w:rsidRDefault="00C675FE" w:rsidP="00C675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F45B34" wp14:editId="0ADC0DAF">
            <wp:extent cx="5610225" cy="1019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F949" w14:textId="63C1FD9C" w:rsidR="00C675FE" w:rsidRDefault="00C675FE" w:rsidP="00C675FE">
      <w:pPr>
        <w:rPr>
          <w:lang w:val="es-ES"/>
        </w:rPr>
      </w:pPr>
    </w:p>
    <w:p w14:paraId="242B3A97" w14:textId="2973826E" w:rsidR="00611017" w:rsidRDefault="00611017" w:rsidP="00C675FE">
      <w:pPr>
        <w:rPr>
          <w:lang w:val="es-ES"/>
        </w:rPr>
      </w:pPr>
    </w:p>
    <w:p w14:paraId="4F5F8C0E" w14:textId="1F8CC39D" w:rsidR="00611017" w:rsidRDefault="00611017" w:rsidP="00C675FE">
      <w:pPr>
        <w:rPr>
          <w:lang w:val="es-ES"/>
        </w:rPr>
      </w:pPr>
    </w:p>
    <w:p w14:paraId="76391F4B" w14:textId="08728878" w:rsidR="00611017" w:rsidRDefault="00611017" w:rsidP="00C675FE">
      <w:pPr>
        <w:rPr>
          <w:lang w:val="es-ES"/>
        </w:rPr>
      </w:pPr>
    </w:p>
    <w:p w14:paraId="2CEA1FC3" w14:textId="2CD15036" w:rsidR="00611017" w:rsidRDefault="00611017" w:rsidP="00C675FE">
      <w:pPr>
        <w:rPr>
          <w:lang w:val="es-ES"/>
        </w:rPr>
      </w:pPr>
    </w:p>
    <w:p w14:paraId="74FEEF52" w14:textId="73301678" w:rsidR="00611017" w:rsidRDefault="00611017" w:rsidP="00C675FE">
      <w:pPr>
        <w:rPr>
          <w:lang w:val="es-ES"/>
        </w:rPr>
      </w:pPr>
    </w:p>
    <w:p w14:paraId="16DAF933" w14:textId="6996D9E3" w:rsidR="00611017" w:rsidRDefault="00611017" w:rsidP="00C675FE">
      <w:pPr>
        <w:rPr>
          <w:lang w:val="es-ES"/>
        </w:rPr>
      </w:pPr>
    </w:p>
    <w:p w14:paraId="5B31DACA" w14:textId="22A364DB" w:rsidR="00611017" w:rsidRDefault="00611017" w:rsidP="00C675FE">
      <w:pPr>
        <w:rPr>
          <w:lang w:val="es-ES"/>
        </w:rPr>
      </w:pPr>
    </w:p>
    <w:p w14:paraId="7160E77E" w14:textId="2D9DC6FC" w:rsidR="00611017" w:rsidRDefault="00611017" w:rsidP="00C675FE">
      <w:pPr>
        <w:rPr>
          <w:lang w:val="es-ES"/>
        </w:rPr>
      </w:pPr>
    </w:p>
    <w:p w14:paraId="18E76EEA" w14:textId="0196D7C9" w:rsidR="00611017" w:rsidRDefault="00611017" w:rsidP="00C675FE">
      <w:pPr>
        <w:rPr>
          <w:lang w:val="es-ES"/>
        </w:rPr>
      </w:pPr>
    </w:p>
    <w:p w14:paraId="12E0E628" w14:textId="58EA3F7C" w:rsidR="00611017" w:rsidRDefault="00611017" w:rsidP="00C675FE">
      <w:pPr>
        <w:rPr>
          <w:lang w:val="es-ES"/>
        </w:rPr>
      </w:pPr>
    </w:p>
    <w:p w14:paraId="2D924ACE" w14:textId="604C9F65" w:rsidR="00611017" w:rsidRDefault="00611017" w:rsidP="00C675FE">
      <w:pPr>
        <w:rPr>
          <w:lang w:val="es-ES"/>
        </w:rPr>
      </w:pPr>
    </w:p>
    <w:p w14:paraId="768BC85E" w14:textId="6B92C6D1" w:rsidR="00611017" w:rsidRDefault="00611017" w:rsidP="00C675FE">
      <w:pPr>
        <w:rPr>
          <w:lang w:val="es-ES"/>
        </w:rPr>
      </w:pPr>
    </w:p>
    <w:p w14:paraId="78E225C0" w14:textId="16CF3143" w:rsidR="00611017" w:rsidRDefault="00611017" w:rsidP="00C675FE">
      <w:pPr>
        <w:rPr>
          <w:lang w:val="es-ES"/>
        </w:rPr>
      </w:pPr>
    </w:p>
    <w:p w14:paraId="25A18A38" w14:textId="414046A2" w:rsidR="00611017" w:rsidRDefault="00611017" w:rsidP="00C675FE">
      <w:pPr>
        <w:rPr>
          <w:lang w:val="es-ES"/>
        </w:rPr>
      </w:pPr>
    </w:p>
    <w:p w14:paraId="59E288D8" w14:textId="62A8B80F" w:rsidR="00611017" w:rsidRDefault="00611017" w:rsidP="00C675FE">
      <w:pPr>
        <w:rPr>
          <w:lang w:val="es-ES"/>
        </w:rPr>
      </w:pPr>
    </w:p>
    <w:p w14:paraId="7DA9FF5F" w14:textId="7DB6DD3D" w:rsidR="00611017" w:rsidRDefault="00611017" w:rsidP="00C675FE">
      <w:pPr>
        <w:rPr>
          <w:lang w:val="es-ES"/>
        </w:rPr>
      </w:pPr>
    </w:p>
    <w:p w14:paraId="6B526591" w14:textId="530F67FB" w:rsidR="00611017" w:rsidRDefault="00611017" w:rsidP="00C675FE">
      <w:pPr>
        <w:rPr>
          <w:lang w:val="es-ES"/>
        </w:rPr>
      </w:pPr>
    </w:p>
    <w:p w14:paraId="1114EF37" w14:textId="77777777" w:rsidR="00611017" w:rsidRDefault="00611017" w:rsidP="00C675FE">
      <w:pPr>
        <w:rPr>
          <w:lang w:val="es-ES"/>
        </w:rPr>
      </w:pPr>
    </w:p>
    <w:p w14:paraId="0ABA100F" w14:textId="1F06D0B7" w:rsidR="00C675FE" w:rsidRDefault="00C675FE" w:rsidP="00C675FE">
      <w:pPr>
        <w:rPr>
          <w:lang w:val="es-ES"/>
        </w:rPr>
      </w:pPr>
    </w:p>
    <w:p w14:paraId="0BB85E86" w14:textId="63F18CD6" w:rsidR="00C675FE" w:rsidRDefault="00C675FE" w:rsidP="00C103A8">
      <w:pPr>
        <w:pStyle w:val="Ttulo1"/>
        <w:rPr>
          <w:lang w:val="es-ES"/>
        </w:rPr>
      </w:pPr>
      <w:bookmarkStart w:id="3" w:name="_Toc102730844"/>
      <w:r>
        <w:rPr>
          <w:lang w:val="es-ES"/>
        </w:rPr>
        <w:lastRenderedPageBreak/>
        <w:t>CREAR ORDENES DE COMPRA PARA ABASTECER EL ALMACEN PRINCIPAL Y SEGUIR EL FLUJO DE COMPRA</w:t>
      </w:r>
      <w:bookmarkEnd w:id="3"/>
    </w:p>
    <w:p w14:paraId="44B4EC12" w14:textId="23FFA540" w:rsidR="00C675FE" w:rsidRDefault="00C675FE" w:rsidP="00C675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Primera captura creamos la solicitud de compra que vamos a realizar</w:t>
      </w:r>
    </w:p>
    <w:p w14:paraId="21734EE9" w14:textId="3A2E8AD6" w:rsidR="00C675FE" w:rsidRDefault="00C675FE" w:rsidP="00C675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Enviamos un correo a nuestro proveedor para solicitar dichos productos</w:t>
      </w:r>
    </w:p>
    <w:p w14:paraId="2690F9F4" w14:textId="6E243A1B" w:rsidR="00C675FE" w:rsidRDefault="00C675FE" w:rsidP="00C675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Confirmamos el pedido y nos vamos a inventario para confirmar la entrega de dichos productos</w:t>
      </w:r>
    </w:p>
    <w:p w14:paraId="7320E490" w14:textId="6B29BB16" w:rsidR="00C675FE" w:rsidRDefault="00C675FE" w:rsidP="00C675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Podemos ver la recepción de esos productos</w:t>
      </w:r>
    </w:p>
    <w:p w14:paraId="3AFB3E58" w14:textId="77777777" w:rsidR="00611017" w:rsidRPr="00611017" w:rsidRDefault="00611017" w:rsidP="00611017">
      <w:pPr>
        <w:rPr>
          <w:lang w:val="es-ES"/>
        </w:rPr>
      </w:pPr>
    </w:p>
    <w:p w14:paraId="240EDB45" w14:textId="09F2553D" w:rsidR="00C675FE" w:rsidRDefault="00C675FE" w:rsidP="00C675FE">
      <w:pPr>
        <w:rPr>
          <w:lang w:val="es-ES"/>
        </w:rPr>
      </w:pPr>
    </w:p>
    <w:p w14:paraId="30BCB26C" w14:textId="44FE477A" w:rsidR="00C675FE" w:rsidRPr="00C675FE" w:rsidRDefault="00C675FE" w:rsidP="00C675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4CCEAC" wp14:editId="139B399F">
            <wp:extent cx="5610225" cy="34671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259B" w14:textId="6A08EE6E" w:rsidR="00C675FE" w:rsidRDefault="00C675FE" w:rsidP="00C675FE">
      <w:pPr>
        <w:rPr>
          <w:lang w:val="es-ES"/>
        </w:rPr>
      </w:pPr>
    </w:p>
    <w:p w14:paraId="73AFED5D" w14:textId="3F320F35" w:rsidR="00C675FE" w:rsidRDefault="00C675FE" w:rsidP="00C675FE">
      <w:pPr>
        <w:rPr>
          <w:lang w:val="es-ES"/>
        </w:rPr>
      </w:pPr>
    </w:p>
    <w:p w14:paraId="7E7E38FF" w14:textId="7070A2BE" w:rsidR="00C675FE" w:rsidRDefault="00C675FE" w:rsidP="00C675F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3446FB" wp14:editId="60B1B1DB">
            <wp:extent cx="5610225" cy="4029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5866" w14:textId="65D46340" w:rsidR="00C675FE" w:rsidRDefault="00C675FE" w:rsidP="00C675FE">
      <w:pPr>
        <w:rPr>
          <w:lang w:val="es-ES"/>
        </w:rPr>
      </w:pPr>
    </w:p>
    <w:p w14:paraId="1FF07607" w14:textId="5D2709F9" w:rsidR="00C675FE" w:rsidRDefault="00C675FE" w:rsidP="00C675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B7051B" wp14:editId="3F923011">
            <wp:extent cx="5610225" cy="3829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79C9" w14:textId="38828768" w:rsidR="00C675FE" w:rsidRDefault="00C675FE" w:rsidP="00C675FE">
      <w:pPr>
        <w:rPr>
          <w:lang w:val="es-ES"/>
        </w:rPr>
      </w:pPr>
    </w:p>
    <w:p w14:paraId="02916545" w14:textId="0E295D6B" w:rsidR="00C675FE" w:rsidRDefault="00C675FE" w:rsidP="00C675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3217A3" wp14:editId="4A5085C9">
            <wp:extent cx="5600700" cy="2886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2717" w14:textId="7A6072FD" w:rsidR="00C675FE" w:rsidRDefault="00C675FE" w:rsidP="00C675FE">
      <w:pPr>
        <w:rPr>
          <w:lang w:val="es-ES"/>
        </w:rPr>
      </w:pPr>
    </w:p>
    <w:p w14:paraId="61286066" w14:textId="65071912" w:rsidR="00C675FE" w:rsidRDefault="00C675FE" w:rsidP="00C675FE">
      <w:pPr>
        <w:rPr>
          <w:lang w:val="es-ES"/>
        </w:rPr>
      </w:pPr>
    </w:p>
    <w:p w14:paraId="5C59B695" w14:textId="78BE534F" w:rsidR="00C675FE" w:rsidRDefault="00C675FE" w:rsidP="00C675FE">
      <w:pPr>
        <w:rPr>
          <w:lang w:val="es-ES"/>
        </w:rPr>
      </w:pPr>
    </w:p>
    <w:p w14:paraId="7A3AF77D" w14:textId="213C3986" w:rsidR="00C103A8" w:rsidRDefault="00C675FE" w:rsidP="00C103A8">
      <w:pPr>
        <w:pStyle w:val="Ttulo1"/>
        <w:rPr>
          <w:lang w:val="es-ES"/>
        </w:rPr>
      </w:pPr>
      <w:bookmarkStart w:id="4" w:name="_Toc102730845"/>
      <w:r>
        <w:rPr>
          <w:lang w:val="es-ES"/>
        </w:rPr>
        <w:t xml:space="preserve">CREA PRODUCTO ORDENADOR </w:t>
      </w:r>
      <w:r w:rsidR="00C103A8">
        <w:rPr>
          <w:lang w:val="es-ES"/>
        </w:rPr>
        <w:t>FORMADO POR OTROS PRODUCTOS</w:t>
      </w:r>
      <w:bookmarkEnd w:id="4"/>
    </w:p>
    <w:p w14:paraId="1E77956F" w14:textId="6CAC8F4D" w:rsidR="00611017" w:rsidRDefault="00611017" w:rsidP="00611017">
      <w:pPr>
        <w:rPr>
          <w:lang w:val="es-ES"/>
        </w:rPr>
      </w:pPr>
    </w:p>
    <w:p w14:paraId="33025DDB" w14:textId="77777777" w:rsidR="00611017" w:rsidRPr="00611017" w:rsidRDefault="00611017" w:rsidP="00611017">
      <w:pPr>
        <w:rPr>
          <w:lang w:val="es-ES"/>
        </w:rPr>
      </w:pPr>
    </w:p>
    <w:p w14:paraId="6C4DAC40" w14:textId="484AE657" w:rsidR="00C103A8" w:rsidRDefault="00C103A8" w:rsidP="00C103A8">
      <w:pPr>
        <w:rPr>
          <w:lang w:val="es-ES"/>
        </w:rPr>
      </w:pPr>
    </w:p>
    <w:p w14:paraId="7C738153" w14:textId="14F97DE7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3AD8B9" wp14:editId="43C2D671">
            <wp:extent cx="5648325" cy="2390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BE4A" w14:textId="2448BD37" w:rsidR="00C103A8" w:rsidRDefault="00C103A8" w:rsidP="00C103A8">
      <w:pPr>
        <w:rPr>
          <w:lang w:val="es-ES"/>
        </w:rPr>
      </w:pPr>
    </w:p>
    <w:p w14:paraId="158FB189" w14:textId="449AA458" w:rsidR="00C103A8" w:rsidRDefault="00C103A8" w:rsidP="00C103A8">
      <w:pPr>
        <w:rPr>
          <w:lang w:val="es-ES"/>
        </w:rPr>
      </w:pPr>
    </w:p>
    <w:p w14:paraId="7B9F9A0F" w14:textId="403ADF22" w:rsidR="00C103A8" w:rsidRDefault="00C103A8" w:rsidP="00C103A8">
      <w:pPr>
        <w:pStyle w:val="Ttulo1"/>
        <w:rPr>
          <w:lang w:val="es-ES"/>
        </w:rPr>
      </w:pPr>
      <w:bookmarkStart w:id="5" w:name="_Toc102730846"/>
      <w:r>
        <w:rPr>
          <w:lang w:val="es-ES"/>
        </w:rPr>
        <w:t>CREA PRODUCTO CAJA PC CON VARIOS COLORES</w:t>
      </w:r>
      <w:bookmarkEnd w:id="5"/>
    </w:p>
    <w:p w14:paraId="2D8EEB60" w14:textId="4BD4D321" w:rsidR="00C103A8" w:rsidRDefault="00C103A8" w:rsidP="00C103A8">
      <w:pPr>
        <w:rPr>
          <w:lang w:val="es-ES"/>
        </w:rPr>
      </w:pPr>
    </w:p>
    <w:p w14:paraId="3EB479DF" w14:textId="2CB43488" w:rsidR="00C103A8" w:rsidRDefault="00C103A8" w:rsidP="00C103A8">
      <w:pPr>
        <w:rPr>
          <w:lang w:val="es-ES"/>
        </w:rPr>
      </w:pPr>
    </w:p>
    <w:p w14:paraId="18501B0D" w14:textId="7CD76F26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810D78" wp14:editId="6655707B">
            <wp:extent cx="5610225" cy="3448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07C7" w14:textId="1AC74A9E" w:rsidR="00611017" w:rsidRDefault="00611017" w:rsidP="00C103A8">
      <w:pPr>
        <w:rPr>
          <w:lang w:val="es-ES"/>
        </w:rPr>
      </w:pPr>
    </w:p>
    <w:p w14:paraId="6A864379" w14:textId="3BD75C03" w:rsidR="00611017" w:rsidRDefault="00611017" w:rsidP="00C103A8">
      <w:pPr>
        <w:rPr>
          <w:lang w:val="es-ES"/>
        </w:rPr>
      </w:pPr>
    </w:p>
    <w:p w14:paraId="4FF1BDE0" w14:textId="080E0B9A" w:rsidR="00611017" w:rsidRDefault="00611017" w:rsidP="00C103A8">
      <w:pPr>
        <w:rPr>
          <w:lang w:val="es-ES"/>
        </w:rPr>
      </w:pPr>
    </w:p>
    <w:p w14:paraId="1DDFC287" w14:textId="2C3675A2" w:rsidR="00611017" w:rsidRDefault="00611017" w:rsidP="00C103A8">
      <w:pPr>
        <w:rPr>
          <w:lang w:val="es-ES"/>
        </w:rPr>
      </w:pPr>
    </w:p>
    <w:p w14:paraId="404B915B" w14:textId="2E14312B" w:rsidR="00611017" w:rsidRDefault="00611017" w:rsidP="00C103A8">
      <w:pPr>
        <w:rPr>
          <w:lang w:val="es-ES"/>
        </w:rPr>
      </w:pPr>
    </w:p>
    <w:p w14:paraId="57AF01AE" w14:textId="6FE05FDA" w:rsidR="00611017" w:rsidRDefault="00611017" w:rsidP="00C103A8">
      <w:pPr>
        <w:rPr>
          <w:lang w:val="es-ES"/>
        </w:rPr>
      </w:pPr>
    </w:p>
    <w:p w14:paraId="0DCA20C4" w14:textId="1E57A857" w:rsidR="00611017" w:rsidRDefault="00611017" w:rsidP="00C103A8">
      <w:pPr>
        <w:rPr>
          <w:lang w:val="es-ES"/>
        </w:rPr>
      </w:pPr>
    </w:p>
    <w:p w14:paraId="23E1E0BB" w14:textId="2B773895" w:rsidR="00611017" w:rsidRDefault="00611017" w:rsidP="00C103A8">
      <w:pPr>
        <w:rPr>
          <w:lang w:val="es-ES"/>
        </w:rPr>
      </w:pPr>
    </w:p>
    <w:p w14:paraId="17C26D05" w14:textId="18DD17D5" w:rsidR="00611017" w:rsidRDefault="00611017" w:rsidP="00C103A8">
      <w:pPr>
        <w:rPr>
          <w:lang w:val="es-ES"/>
        </w:rPr>
      </w:pPr>
    </w:p>
    <w:p w14:paraId="74E81700" w14:textId="77777777" w:rsidR="00611017" w:rsidRDefault="00611017" w:rsidP="00C103A8">
      <w:pPr>
        <w:rPr>
          <w:lang w:val="es-ES"/>
        </w:rPr>
      </w:pPr>
    </w:p>
    <w:p w14:paraId="76D17806" w14:textId="63FE69C4" w:rsidR="00C103A8" w:rsidRDefault="00C103A8" w:rsidP="00C103A8">
      <w:pPr>
        <w:rPr>
          <w:lang w:val="es-ES"/>
        </w:rPr>
      </w:pPr>
    </w:p>
    <w:p w14:paraId="322C5DBE" w14:textId="6B151E2F" w:rsidR="00C103A8" w:rsidRDefault="00C103A8" w:rsidP="00C103A8">
      <w:pPr>
        <w:rPr>
          <w:lang w:val="es-ES"/>
        </w:rPr>
      </w:pPr>
    </w:p>
    <w:p w14:paraId="2433DAF3" w14:textId="06C745ED" w:rsidR="00C103A8" w:rsidRDefault="00C103A8" w:rsidP="00C103A8">
      <w:pPr>
        <w:pStyle w:val="Ttulo1"/>
        <w:rPr>
          <w:lang w:val="es-ES"/>
        </w:rPr>
      </w:pPr>
      <w:bookmarkStart w:id="6" w:name="_Toc102730847"/>
      <w:r>
        <w:rPr>
          <w:lang w:val="es-ES"/>
        </w:rPr>
        <w:lastRenderedPageBreak/>
        <w:t>CREA ORDENES DE COMPRA PARA EL ABASTECIEMIENTO</w:t>
      </w:r>
      <w:bookmarkEnd w:id="6"/>
      <w:r>
        <w:rPr>
          <w:lang w:val="es-ES"/>
        </w:rPr>
        <w:t xml:space="preserve"> </w:t>
      </w:r>
    </w:p>
    <w:p w14:paraId="25D2505E" w14:textId="1061F3A1" w:rsidR="00611017" w:rsidRDefault="00611017" w:rsidP="00611017">
      <w:pPr>
        <w:rPr>
          <w:lang w:val="es-ES"/>
        </w:rPr>
      </w:pPr>
    </w:p>
    <w:p w14:paraId="18CC13EC" w14:textId="77777777" w:rsidR="00611017" w:rsidRPr="00611017" w:rsidRDefault="00611017" w:rsidP="00611017">
      <w:pPr>
        <w:rPr>
          <w:lang w:val="es-ES"/>
        </w:rPr>
      </w:pPr>
    </w:p>
    <w:p w14:paraId="22E49942" w14:textId="6B7C677A" w:rsidR="00C103A8" w:rsidRDefault="00C103A8" w:rsidP="00C103A8">
      <w:pPr>
        <w:rPr>
          <w:lang w:val="es-ES"/>
        </w:rPr>
      </w:pPr>
    </w:p>
    <w:p w14:paraId="1E9AB4E0" w14:textId="65B5D060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73DF2" wp14:editId="09872D63">
            <wp:extent cx="5610225" cy="3667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DBDA" w14:textId="6D00D9D6" w:rsidR="00C103A8" w:rsidRDefault="00C103A8" w:rsidP="00C103A8">
      <w:pPr>
        <w:rPr>
          <w:lang w:val="es-ES"/>
        </w:rPr>
      </w:pPr>
    </w:p>
    <w:p w14:paraId="54B1D63C" w14:textId="4574A06D" w:rsidR="00C103A8" w:rsidRDefault="00C103A8" w:rsidP="00C103A8">
      <w:pPr>
        <w:rPr>
          <w:lang w:val="es-ES"/>
        </w:rPr>
      </w:pPr>
    </w:p>
    <w:p w14:paraId="263B4D44" w14:textId="4C0FF11C" w:rsidR="00C103A8" w:rsidRDefault="00C103A8" w:rsidP="00C103A8">
      <w:pPr>
        <w:rPr>
          <w:lang w:val="es-ES"/>
        </w:rPr>
      </w:pPr>
    </w:p>
    <w:p w14:paraId="1AA19CFC" w14:textId="451032E8" w:rsidR="00C103A8" w:rsidRDefault="00C103A8" w:rsidP="00C103A8">
      <w:pPr>
        <w:rPr>
          <w:lang w:val="es-ES"/>
        </w:rPr>
      </w:pPr>
    </w:p>
    <w:p w14:paraId="197DD370" w14:textId="0B252B69" w:rsidR="00C103A8" w:rsidRDefault="00C103A8" w:rsidP="00C103A8">
      <w:pPr>
        <w:rPr>
          <w:lang w:val="es-ES"/>
        </w:rPr>
      </w:pPr>
    </w:p>
    <w:p w14:paraId="2BFF05B5" w14:textId="718AAAD2" w:rsidR="00C103A8" w:rsidRDefault="00C103A8" w:rsidP="00C103A8">
      <w:pPr>
        <w:rPr>
          <w:lang w:val="es-ES"/>
        </w:rPr>
      </w:pPr>
    </w:p>
    <w:p w14:paraId="6FC831B9" w14:textId="6E2874B9" w:rsidR="00C103A8" w:rsidRDefault="00C103A8" w:rsidP="00C103A8">
      <w:pPr>
        <w:rPr>
          <w:lang w:val="es-ES"/>
        </w:rPr>
      </w:pPr>
    </w:p>
    <w:p w14:paraId="2112DA6A" w14:textId="6B51DC10" w:rsidR="00C103A8" w:rsidRDefault="00C103A8" w:rsidP="00C103A8">
      <w:pPr>
        <w:rPr>
          <w:lang w:val="es-ES"/>
        </w:rPr>
      </w:pPr>
    </w:p>
    <w:p w14:paraId="3E743D8F" w14:textId="0C6A7896" w:rsidR="00C103A8" w:rsidRDefault="00C103A8" w:rsidP="00C103A8">
      <w:pPr>
        <w:rPr>
          <w:lang w:val="es-ES"/>
        </w:rPr>
      </w:pPr>
    </w:p>
    <w:p w14:paraId="6BA0B99A" w14:textId="0FFD421C" w:rsidR="00C103A8" w:rsidRDefault="00C103A8" w:rsidP="00C103A8">
      <w:pPr>
        <w:rPr>
          <w:lang w:val="es-ES"/>
        </w:rPr>
      </w:pPr>
    </w:p>
    <w:p w14:paraId="01DDD4B6" w14:textId="363607DC" w:rsidR="00C103A8" w:rsidRDefault="00C103A8" w:rsidP="00C103A8">
      <w:pPr>
        <w:rPr>
          <w:lang w:val="es-ES"/>
        </w:rPr>
      </w:pPr>
    </w:p>
    <w:p w14:paraId="51D8502D" w14:textId="77777777" w:rsidR="00C103A8" w:rsidRDefault="00C103A8" w:rsidP="00C103A8">
      <w:pPr>
        <w:rPr>
          <w:lang w:val="es-ES"/>
        </w:rPr>
      </w:pPr>
    </w:p>
    <w:p w14:paraId="09FDA987" w14:textId="635D5551" w:rsidR="00C103A8" w:rsidRDefault="00C103A8" w:rsidP="00C103A8">
      <w:pPr>
        <w:rPr>
          <w:lang w:val="es-ES"/>
        </w:rPr>
      </w:pPr>
    </w:p>
    <w:p w14:paraId="0E9EE3E3" w14:textId="7872C6B0" w:rsidR="00C103A8" w:rsidRDefault="00C103A8" w:rsidP="00C103A8">
      <w:pPr>
        <w:pStyle w:val="Ttulo1"/>
        <w:rPr>
          <w:lang w:val="es-ES"/>
        </w:rPr>
      </w:pPr>
      <w:bookmarkStart w:id="7" w:name="_Toc102730848"/>
      <w:r>
        <w:rPr>
          <w:lang w:val="es-ES"/>
        </w:rPr>
        <w:lastRenderedPageBreak/>
        <w:t>CREA NOTAS Y PLANIFICA LLAMADA A PROVEEDOR EN 3 DIAS</w:t>
      </w:r>
      <w:bookmarkEnd w:id="7"/>
    </w:p>
    <w:p w14:paraId="663D443F" w14:textId="57CBE1F2" w:rsidR="00C103A8" w:rsidRDefault="00C103A8" w:rsidP="00C103A8">
      <w:pPr>
        <w:rPr>
          <w:lang w:val="es-ES"/>
        </w:rPr>
      </w:pPr>
    </w:p>
    <w:p w14:paraId="43A7D4E9" w14:textId="189FB9E0" w:rsidR="00C103A8" w:rsidRDefault="00C103A8" w:rsidP="00C103A8">
      <w:pPr>
        <w:rPr>
          <w:lang w:val="es-ES"/>
        </w:rPr>
      </w:pPr>
    </w:p>
    <w:p w14:paraId="42AA87F0" w14:textId="7288A33D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E6A90C" wp14:editId="7F5E9067">
            <wp:extent cx="5610225" cy="3695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53A4" w14:textId="05EC1383" w:rsidR="00C103A8" w:rsidRDefault="00C103A8" w:rsidP="00C103A8">
      <w:pPr>
        <w:rPr>
          <w:lang w:val="es-ES"/>
        </w:rPr>
      </w:pPr>
    </w:p>
    <w:p w14:paraId="4CB53AF1" w14:textId="7F085977" w:rsidR="00C103A8" w:rsidRDefault="00C103A8" w:rsidP="00C103A8">
      <w:pPr>
        <w:rPr>
          <w:lang w:val="es-ES"/>
        </w:rPr>
      </w:pPr>
    </w:p>
    <w:p w14:paraId="7E5D3179" w14:textId="583FE9EA" w:rsidR="00C103A8" w:rsidRDefault="00C103A8" w:rsidP="00C103A8">
      <w:pPr>
        <w:rPr>
          <w:lang w:val="es-ES"/>
        </w:rPr>
      </w:pPr>
    </w:p>
    <w:p w14:paraId="26FD92B2" w14:textId="68F18496" w:rsidR="00C103A8" w:rsidRDefault="00C103A8" w:rsidP="00C103A8">
      <w:pPr>
        <w:rPr>
          <w:lang w:val="es-ES"/>
        </w:rPr>
      </w:pPr>
    </w:p>
    <w:p w14:paraId="14786B1A" w14:textId="6AB17A8B" w:rsidR="00C103A8" w:rsidRDefault="00C103A8" w:rsidP="00C103A8">
      <w:pPr>
        <w:rPr>
          <w:lang w:val="es-ES"/>
        </w:rPr>
      </w:pPr>
    </w:p>
    <w:p w14:paraId="35B705E1" w14:textId="49696B58" w:rsidR="00C103A8" w:rsidRDefault="00C103A8" w:rsidP="00C103A8">
      <w:pPr>
        <w:rPr>
          <w:lang w:val="es-ES"/>
        </w:rPr>
      </w:pPr>
    </w:p>
    <w:p w14:paraId="6C47EA4E" w14:textId="1DF49C49" w:rsidR="00C103A8" w:rsidRDefault="00C103A8" w:rsidP="00C103A8">
      <w:pPr>
        <w:rPr>
          <w:lang w:val="es-ES"/>
        </w:rPr>
      </w:pPr>
    </w:p>
    <w:p w14:paraId="4C1C705D" w14:textId="7A0F8370" w:rsidR="00C103A8" w:rsidRDefault="00C103A8" w:rsidP="00C103A8">
      <w:pPr>
        <w:rPr>
          <w:lang w:val="es-ES"/>
        </w:rPr>
      </w:pPr>
    </w:p>
    <w:p w14:paraId="40324FDB" w14:textId="652E5B40" w:rsidR="00C103A8" w:rsidRDefault="00C103A8" w:rsidP="00C103A8">
      <w:pPr>
        <w:rPr>
          <w:lang w:val="es-ES"/>
        </w:rPr>
      </w:pPr>
    </w:p>
    <w:p w14:paraId="3E6F8629" w14:textId="577A998D" w:rsidR="00C103A8" w:rsidRDefault="00C103A8" w:rsidP="00C103A8">
      <w:pPr>
        <w:rPr>
          <w:lang w:val="es-ES"/>
        </w:rPr>
      </w:pPr>
    </w:p>
    <w:p w14:paraId="15619B14" w14:textId="5C871479" w:rsidR="00C103A8" w:rsidRDefault="00C103A8" w:rsidP="00C103A8">
      <w:pPr>
        <w:rPr>
          <w:lang w:val="es-ES"/>
        </w:rPr>
      </w:pPr>
    </w:p>
    <w:p w14:paraId="4529475D" w14:textId="77777777" w:rsidR="00C103A8" w:rsidRDefault="00C103A8" w:rsidP="00C103A8">
      <w:pPr>
        <w:rPr>
          <w:lang w:val="es-ES"/>
        </w:rPr>
      </w:pPr>
    </w:p>
    <w:p w14:paraId="0D080EDD" w14:textId="521CBD97" w:rsidR="00C103A8" w:rsidRDefault="00C103A8" w:rsidP="00C103A8">
      <w:pPr>
        <w:pStyle w:val="Ttulo1"/>
        <w:rPr>
          <w:lang w:val="es-ES"/>
        </w:rPr>
      </w:pPr>
      <w:bookmarkStart w:id="8" w:name="_Toc102730849"/>
      <w:r>
        <w:rPr>
          <w:lang w:val="es-ES"/>
        </w:rPr>
        <w:lastRenderedPageBreak/>
        <w:t>GENERA VARIAS VENTAS SIGUIENDO EL FLUJO MOSTRADO EN EL VIDEO</w:t>
      </w:r>
      <w:bookmarkEnd w:id="8"/>
    </w:p>
    <w:p w14:paraId="33A234EE" w14:textId="06847AB7" w:rsidR="00C103A8" w:rsidRDefault="00C103A8" w:rsidP="00C103A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Creamos una venta con un cliente cualquiera y los productos que nos vaya a comprar</w:t>
      </w:r>
    </w:p>
    <w:p w14:paraId="23647867" w14:textId="02BF88D0" w:rsidR="00C103A8" w:rsidRDefault="00C103A8" w:rsidP="00C103A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Enviamos correo al cliente con el presupuesto</w:t>
      </w:r>
    </w:p>
    <w:p w14:paraId="08F03D3A" w14:textId="78B62434" w:rsidR="00C103A8" w:rsidRDefault="00C103A8" w:rsidP="00C103A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Aceptamos y nos vamos a inventario donde validamos la entrega de dicho producto </w:t>
      </w:r>
    </w:p>
    <w:p w14:paraId="7E97E383" w14:textId="4A42E345" w:rsidR="00C103A8" w:rsidRDefault="00C103A8" w:rsidP="00C103A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 ventas podemos ver las ventas que hemos hecho, tanto terminadas como no </w:t>
      </w:r>
    </w:p>
    <w:p w14:paraId="644CF956" w14:textId="141976E3" w:rsidR="00C103A8" w:rsidRDefault="00C103A8" w:rsidP="00C103A8">
      <w:pPr>
        <w:rPr>
          <w:lang w:val="es-ES"/>
        </w:rPr>
      </w:pPr>
    </w:p>
    <w:p w14:paraId="2FF2A18E" w14:textId="0A2C9C2E" w:rsidR="00C103A8" w:rsidRDefault="00C103A8" w:rsidP="00C103A8">
      <w:pPr>
        <w:rPr>
          <w:lang w:val="es-ES"/>
        </w:rPr>
      </w:pPr>
    </w:p>
    <w:p w14:paraId="6C705126" w14:textId="5BA399B8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633E9C" wp14:editId="49F8DE62">
            <wp:extent cx="5610225" cy="3714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0701" w14:textId="34DBD2C5" w:rsidR="00C103A8" w:rsidRDefault="00C103A8" w:rsidP="00C103A8">
      <w:pPr>
        <w:rPr>
          <w:lang w:val="es-ES"/>
        </w:rPr>
      </w:pPr>
    </w:p>
    <w:p w14:paraId="7031965F" w14:textId="09A79BEB" w:rsidR="00C103A8" w:rsidRDefault="00C103A8" w:rsidP="00C103A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172C4E1" wp14:editId="10E97F24">
            <wp:extent cx="5610225" cy="3790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45FB" w14:textId="4B5721A3" w:rsidR="00C103A8" w:rsidRDefault="00C103A8" w:rsidP="00C103A8">
      <w:pPr>
        <w:rPr>
          <w:lang w:val="es-ES"/>
        </w:rPr>
      </w:pPr>
    </w:p>
    <w:p w14:paraId="68B235BE" w14:textId="17C49776" w:rsidR="00C103A8" w:rsidRDefault="00C103A8" w:rsidP="00C103A8">
      <w:pPr>
        <w:rPr>
          <w:lang w:val="es-ES"/>
        </w:rPr>
      </w:pPr>
    </w:p>
    <w:p w14:paraId="6BF350BF" w14:textId="5048B743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9AF9DF" wp14:editId="67419B51">
            <wp:extent cx="5610225" cy="3619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6241" w14:textId="0C0B0363" w:rsidR="00C103A8" w:rsidRDefault="00C103A8" w:rsidP="00C103A8">
      <w:pPr>
        <w:rPr>
          <w:lang w:val="es-ES"/>
        </w:rPr>
      </w:pPr>
    </w:p>
    <w:p w14:paraId="1D8D91C2" w14:textId="1EF639C2" w:rsid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FCDDA2" wp14:editId="71CD36FA">
            <wp:extent cx="5610225" cy="2447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9759" w14:textId="3E81B4C0" w:rsidR="00C103A8" w:rsidRDefault="00C103A8" w:rsidP="00C103A8">
      <w:pPr>
        <w:rPr>
          <w:lang w:val="es-ES"/>
        </w:rPr>
      </w:pPr>
    </w:p>
    <w:p w14:paraId="11000697" w14:textId="4909845B" w:rsidR="00C103A8" w:rsidRDefault="00C103A8" w:rsidP="00C103A8">
      <w:pPr>
        <w:rPr>
          <w:lang w:val="es-ES"/>
        </w:rPr>
      </w:pPr>
    </w:p>
    <w:p w14:paraId="0D276510" w14:textId="696E0FC8" w:rsidR="00C103A8" w:rsidRDefault="00C103A8" w:rsidP="00C103A8">
      <w:pPr>
        <w:pStyle w:val="Ttulo1"/>
        <w:rPr>
          <w:lang w:val="es-ES"/>
        </w:rPr>
      </w:pPr>
      <w:bookmarkStart w:id="9" w:name="_Toc102730850"/>
      <w:r>
        <w:rPr>
          <w:lang w:val="es-ES"/>
        </w:rPr>
        <w:t>MOSTRAR COMO VARIA EL STOCK DE PRODUCTOS</w:t>
      </w:r>
      <w:bookmarkEnd w:id="9"/>
      <w:r>
        <w:rPr>
          <w:lang w:val="es-ES"/>
        </w:rPr>
        <w:t xml:space="preserve"> </w:t>
      </w:r>
    </w:p>
    <w:p w14:paraId="3E6063FE" w14:textId="21684452" w:rsidR="00C103A8" w:rsidRDefault="00C103A8" w:rsidP="00C103A8">
      <w:pPr>
        <w:rPr>
          <w:lang w:val="es-ES"/>
        </w:rPr>
      </w:pPr>
    </w:p>
    <w:p w14:paraId="3811B40A" w14:textId="661BC335" w:rsidR="00C103A8" w:rsidRPr="00C103A8" w:rsidRDefault="00C103A8" w:rsidP="00C103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D783F1" wp14:editId="2C557950">
            <wp:extent cx="5610225" cy="12192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03A8" w:rsidRPr="00C103A8" w:rsidSect="0052116D">
      <w:footerReference w:type="default" r:id="rId25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820CF" w14:textId="77777777" w:rsidR="0038550E" w:rsidRDefault="0038550E" w:rsidP="0052116D">
      <w:pPr>
        <w:spacing w:after="0" w:line="240" w:lineRule="auto"/>
      </w:pPr>
      <w:r>
        <w:separator/>
      </w:r>
    </w:p>
  </w:endnote>
  <w:endnote w:type="continuationSeparator" w:id="0">
    <w:p w14:paraId="1453D5AC" w14:textId="77777777" w:rsidR="0038550E" w:rsidRDefault="0038550E" w:rsidP="00521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1171097165"/>
      <w:docPartObj>
        <w:docPartGallery w:val="Page Numbers (Bottom of Page)"/>
        <w:docPartUnique/>
      </w:docPartObj>
    </w:sdtPr>
    <w:sdtContent>
      <w:p w14:paraId="59ACEE3A" w14:textId="4F6B293B" w:rsidR="0052116D" w:rsidRDefault="0052116D">
        <w:pPr>
          <w:pStyle w:val="Piedepgina"/>
          <w:jc w:val="center"/>
        </w:pPr>
        <w:r>
          <w:rPr>
            <w:lang w:val="es-ES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>]</w:t>
        </w:r>
      </w:p>
    </w:sdtContent>
  </w:sdt>
  <w:p w14:paraId="42CFE903" w14:textId="77777777" w:rsidR="0052116D" w:rsidRDefault="005211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1A49" w14:textId="77777777" w:rsidR="0038550E" w:rsidRDefault="0038550E" w:rsidP="0052116D">
      <w:pPr>
        <w:spacing w:after="0" w:line="240" w:lineRule="auto"/>
      </w:pPr>
      <w:r>
        <w:separator/>
      </w:r>
    </w:p>
  </w:footnote>
  <w:footnote w:type="continuationSeparator" w:id="0">
    <w:p w14:paraId="18195565" w14:textId="77777777" w:rsidR="0038550E" w:rsidRDefault="0038550E" w:rsidP="00521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9CA"/>
    <w:multiLevelType w:val="hybridMultilevel"/>
    <w:tmpl w:val="585885E4"/>
    <w:lvl w:ilvl="0" w:tplc="5E229A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CF6F13"/>
    <w:multiLevelType w:val="hybridMultilevel"/>
    <w:tmpl w:val="B0647EA0"/>
    <w:lvl w:ilvl="0" w:tplc="9EF6D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8953C0"/>
    <w:multiLevelType w:val="hybridMultilevel"/>
    <w:tmpl w:val="B686CD08"/>
    <w:lvl w:ilvl="0" w:tplc="5286546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D548CE"/>
    <w:multiLevelType w:val="hybridMultilevel"/>
    <w:tmpl w:val="18249594"/>
    <w:lvl w:ilvl="0" w:tplc="0C160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6D"/>
    <w:rsid w:val="0038550E"/>
    <w:rsid w:val="00497E68"/>
    <w:rsid w:val="0052116D"/>
    <w:rsid w:val="00611017"/>
    <w:rsid w:val="00764160"/>
    <w:rsid w:val="00C103A8"/>
    <w:rsid w:val="00C6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FE5C"/>
  <w15:chartTrackingRefBased/>
  <w15:docId w15:val="{70029DD8-F418-46AB-9119-05B9DED2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3A8"/>
  </w:style>
  <w:style w:type="paragraph" w:styleId="Ttulo1">
    <w:name w:val="heading 1"/>
    <w:basedOn w:val="Normal"/>
    <w:next w:val="Normal"/>
    <w:link w:val="Ttulo1Car"/>
    <w:uiPriority w:val="9"/>
    <w:qFormat/>
    <w:rsid w:val="00C103A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03A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03A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03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03A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03A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03A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03A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03A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03A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116D"/>
  </w:style>
  <w:style w:type="paragraph" w:styleId="Encabezado">
    <w:name w:val="header"/>
    <w:basedOn w:val="Normal"/>
    <w:link w:val="Encabezado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16D"/>
  </w:style>
  <w:style w:type="paragraph" w:styleId="Piedepgina">
    <w:name w:val="footer"/>
    <w:basedOn w:val="Normal"/>
    <w:link w:val="Piedepgina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116D"/>
  </w:style>
  <w:style w:type="paragraph" w:styleId="Prrafodelista">
    <w:name w:val="List Paragraph"/>
    <w:basedOn w:val="Normal"/>
    <w:uiPriority w:val="34"/>
    <w:qFormat/>
    <w:rsid w:val="00C675F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03A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03A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03A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03A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03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03A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03A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03A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03A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103A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C103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C103A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C103A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103A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103A8"/>
    <w:rPr>
      <w:b/>
      <w:bCs/>
    </w:rPr>
  </w:style>
  <w:style w:type="character" w:styleId="nfasis">
    <w:name w:val="Emphasis"/>
    <w:basedOn w:val="Fuentedeprrafopredeter"/>
    <w:uiPriority w:val="20"/>
    <w:qFormat/>
    <w:rsid w:val="00C103A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C103A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103A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03A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03A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103A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103A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103A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C103A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103A8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103A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103A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3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56E55-7920-47DB-B9E0-51E1B59D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Administracion almacen</Template>
  <TotalTime>0</TotalTime>
  <Pages>14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de Gestion Empresarial</vt:lpstr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de Gestion Empresarial</dc:title>
  <dc:subject/>
  <dc:creator>roy denys calderon</dc:creator>
  <cp:keywords/>
  <dc:description/>
  <cp:lastModifiedBy>roy denys calderon</cp:lastModifiedBy>
  <cp:revision>2</cp:revision>
  <cp:lastPrinted>2022-05-06T10:02:00Z</cp:lastPrinted>
  <dcterms:created xsi:type="dcterms:W3CDTF">2022-05-06T10:03:00Z</dcterms:created>
  <dcterms:modified xsi:type="dcterms:W3CDTF">2022-05-06T10:03:00Z</dcterms:modified>
</cp:coreProperties>
</file>