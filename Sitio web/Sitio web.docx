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39439777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14:paraId="6B8AF849" w14:textId="2D7B9826" w:rsidR="0052116D" w:rsidRPr="00DE58CC" w:rsidRDefault="0052116D" w:rsidP="00DE58CC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FB1AC95" wp14:editId="1E36B2E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2BCE876" w14:textId="77777777" w:rsidR="0052116D" w:rsidRPr="0052116D" w:rsidRDefault="00526F91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E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Sistemas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de Gestion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Empresarial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42EF712" w14:textId="77777777" w:rsidR="0052116D" w:rsidRPr="0052116D" w:rsidRDefault="005211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B8DB3E0" w14:textId="77777777" w:rsidR="0052116D" w:rsidRPr="0052116D" w:rsidRDefault="005211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ES"/>
                                        </w:rPr>
                                      </w:pPr>
                                      <w:r w:rsidRPr="0052116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ES"/>
                                        </w:rPr>
                                        <w:t>roy denys calderon</w:t>
                                      </w:r>
                                    </w:p>
                                  </w:sdtContent>
                                </w:sdt>
                                <w:p w14:paraId="163A88D8" w14:textId="77777777" w:rsidR="0052116D" w:rsidRPr="0052116D" w:rsidRDefault="002F1EBF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2116D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B1AC95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2BCE876" w14:textId="77777777" w:rsidR="0052116D" w:rsidRPr="0052116D" w:rsidRDefault="00526F91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Sistemas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de Gestion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Empresarial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42EF712" w14:textId="77777777" w:rsidR="0052116D" w:rsidRPr="0052116D" w:rsidRDefault="005211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B8DB3E0" w14:textId="77777777" w:rsidR="0052116D" w:rsidRPr="0052116D" w:rsidRDefault="005211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52116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  <w:t>roy denys calderon</w:t>
                                </w:r>
                              </w:p>
                            </w:sdtContent>
                          </w:sdt>
                          <w:p w14:paraId="163A88D8" w14:textId="77777777" w:rsidR="0052116D" w:rsidRPr="0052116D" w:rsidRDefault="002F1EBF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2116D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es-ES"/>
        </w:rPr>
        <w:id w:val="161755661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24EA686F" w14:textId="44B35E49" w:rsidR="00DE58CC" w:rsidRDefault="00DE58CC">
          <w:pPr>
            <w:pStyle w:val="TtuloTDC"/>
          </w:pPr>
          <w:r>
            <w:rPr>
              <w:lang w:val="es-ES"/>
            </w:rPr>
            <w:t>Contenido</w:t>
          </w:r>
        </w:p>
        <w:p w14:paraId="4CB39B32" w14:textId="7B917C8E" w:rsidR="00DE58CC" w:rsidRDefault="00DE58C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69888" w:history="1">
            <w:r w:rsidRPr="000079C6">
              <w:rPr>
                <w:rStyle w:val="Hipervnculo"/>
                <w:noProof/>
                <w:lang w:val="es-ES"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_Toc103069888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0E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5AA61" w14:textId="4C27B98A" w:rsidR="00DE58CC" w:rsidRDefault="00DE58C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</w:rPr>
          </w:pPr>
          <w:hyperlink w:anchor="_Toc103069889" w:history="1">
            <w:r w:rsidRPr="000079C6">
              <w:rPr>
                <w:rStyle w:val="Hipervnculo"/>
                <w:noProof/>
                <w:lang w:val="es-ES"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_Toc103069889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0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5FD37" w14:textId="14A87FB8" w:rsidR="00DE58CC" w:rsidRDefault="00DE58C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</w:rPr>
          </w:pPr>
          <w:hyperlink w:anchor="_Toc103069890" w:history="1">
            <w:r w:rsidRPr="000079C6">
              <w:rPr>
                <w:rStyle w:val="Hipervnculo"/>
                <w:noProof/>
                <w:lang w:val="es-ES"/>
              </w:rPr>
              <w:t>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_Toc103069890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0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06BD" w14:textId="559CD8E3" w:rsidR="00DE58CC" w:rsidRDefault="00DE58C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</w:rPr>
          </w:pPr>
          <w:hyperlink w:anchor="_Toc103069891" w:history="1">
            <w:r w:rsidRPr="000079C6">
              <w:rPr>
                <w:rStyle w:val="Hipervnculo"/>
                <w:noProof/>
                <w:lang w:val="es-ES"/>
              </w:rPr>
              <w:t>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_Toc103069891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0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5FE5" w14:textId="1C5D3840" w:rsidR="00DE58CC" w:rsidRDefault="00DE58C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</w:rPr>
          </w:pPr>
          <w:hyperlink w:anchor="_Toc103069892" w:history="1">
            <w:r w:rsidRPr="000079C6">
              <w:rPr>
                <w:rStyle w:val="Hipervnculo"/>
                <w:noProof/>
                <w:lang w:val="es-ES"/>
              </w:rPr>
              <w:t>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_Toc103069892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0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533AE" w14:textId="4C571AFE" w:rsidR="00DE58CC" w:rsidRDefault="00DE58CC">
          <w:r>
            <w:rPr>
              <w:b/>
              <w:bCs/>
              <w:lang w:val="es-ES"/>
            </w:rPr>
            <w:fldChar w:fldCharType="end"/>
          </w:r>
        </w:p>
      </w:sdtContent>
    </w:sdt>
    <w:p w14:paraId="4D63EC53" w14:textId="77777777" w:rsidR="0052116D" w:rsidRDefault="0052116D"/>
    <w:p w14:paraId="0D6E03E6" w14:textId="77777777" w:rsidR="0052116D" w:rsidRDefault="0052116D"/>
    <w:p w14:paraId="50983691" w14:textId="77777777" w:rsidR="0052116D" w:rsidRDefault="0052116D"/>
    <w:p w14:paraId="7A72325D" w14:textId="77777777" w:rsidR="0052116D" w:rsidRDefault="0052116D"/>
    <w:p w14:paraId="0A0303E3" w14:textId="77777777" w:rsidR="0052116D" w:rsidRDefault="0052116D"/>
    <w:p w14:paraId="30B8D6BC" w14:textId="77777777" w:rsidR="0052116D" w:rsidRDefault="0052116D"/>
    <w:p w14:paraId="3E12B7C6" w14:textId="77777777" w:rsidR="0052116D" w:rsidRDefault="0052116D"/>
    <w:p w14:paraId="6F20F9B9" w14:textId="77777777" w:rsidR="0052116D" w:rsidRDefault="0052116D"/>
    <w:p w14:paraId="5F192365" w14:textId="77777777" w:rsidR="0052116D" w:rsidRDefault="0052116D"/>
    <w:p w14:paraId="626FB6D3" w14:textId="77777777" w:rsidR="0052116D" w:rsidRDefault="0052116D"/>
    <w:p w14:paraId="72C5B463" w14:textId="77777777" w:rsidR="0052116D" w:rsidRDefault="0052116D"/>
    <w:p w14:paraId="25A61DD9" w14:textId="77777777" w:rsidR="0052116D" w:rsidRDefault="0052116D"/>
    <w:p w14:paraId="23199F4B" w14:textId="1DCBE8DA" w:rsidR="00C675FE" w:rsidRPr="00611017" w:rsidRDefault="00C675FE" w:rsidP="00611017">
      <w:pPr>
        <w:pStyle w:val="Prrafodelista"/>
        <w:rPr>
          <w:lang w:val="es-ES"/>
        </w:rPr>
      </w:pPr>
    </w:p>
    <w:p w14:paraId="2900CC60" w14:textId="77777777" w:rsidR="00C675FE" w:rsidRPr="00611017" w:rsidRDefault="00C675FE" w:rsidP="00611017">
      <w:pPr>
        <w:rPr>
          <w:lang w:val="es-ES"/>
        </w:rPr>
      </w:pPr>
    </w:p>
    <w:p w14:paraId="1EAD4755" w14:textId="77777777" w:rsidR="00C675FE" w:rsidRDefault="00C675FE" w:rsidP="00C675FE">
      <w:pPr>
        <w:pStyle w:val="Prrafodelista"/>
        <w:rPr>
          <w:lang w:val="es-ES"/>
        </w:rPr>
      </w:pPr>
    </w:p>
    <w:p w14:paraId="78965427" w14:textId="77777777" w:rsidR="00C675FE" w:rsidRDefault="00C675FE" w:rsidP="00C675FE">
      <w:pPr>
        <w:pStyle w:val="Prrafodelista"/>
        <w:rPr>
          <w:lang w:val="es-ES"/>
        </w:rPr>
      </w:pPr>
    </w:p>
    <w:p w14:paraId="33A594A5" w14:textId="77777777" w:rsidR="00C675FE" w:rsidRDefault="00C675FE">
      <w:pPr>
        <w:rPr>
          <w:lang w:val="es-ES"/>
        </w:rPr>
      </w:pPr>
    </w:p>
    <w:p w14:paraId="72444545" w14:textId="77777777" w:rsidR="00C675FE" w:rsidRDefault="00C675FE">
      <w:pPr>
        <w:rPr>
          <w:lang w:val="es-ES"/>
        </w:rPr>
      </w:pPr>
    </w:p>
    <w:p w14:paraId="40226546" w14:textId="77777777" w:rsidR="00C675FE" w:rsidRDefault="00C675FE">
      <w:pPr>
        <w:rPr>
          <w:lang w:val="es-ES"/>
        </w:rPr>
      </w:pPr>
    </w:p>
    <w:p w14:paraId="0293F5FE" w14:textId="77777777" w:rsidR="00C675FE" w:rsidRDefault="00C675FE">
      <w:pPr>
        <w:rPr>
          <w:lang w:val="es-ES"/>
        </w:rPr>
      </w:pPr>
    </w:p>
    <w:p w14:paraId="169BF449" w14:textId="77777777" w:rsidR="00611017" w:rsidRDefault="00611017" w:rsidP="00C675FE">
      <w:pPr>
        <w:rPr>
          <w:lang w:val="es-ES"/>
        </w:rPr>
      </w:pPr>
    </w:p>
    <w:p w14:paraId="77F76477" w14:textId="77777777" w:rsidR="00611017" w:rsidRDefault="00611017" w:rsidP="00C675FE">
      <w:pPr>
        <w:rPr>
          <w:lang w:val="es-ES"/>
        </w:rPr>
      </w:pPr>
    </w:p>
    <w:p w14:paraId="68D6222A" w14:textId="77777777" w:rsidR="00611017" w:rsidRDefault="00611017" w:rsidP="00C675FE">
      <w:pPr>
        <w:rPr>
          <w:lang w:val="es-ES"/>
        </w:rPr>
      </w:pPr>
    </w:p>
    <w:p w14:paraId="79E985B0" w14:textId="77777777" w:rsidR="00611017" w:rsidRDefault="00611017" w:rsidP="00C675FE">
      <w:pPr>
        <w:rPr>
          <w:lang w:val="es-ES"/>
        </w:rPr>
      </w:pPr>
    </w:p>
    <w:p w14:paraId="0EBAA860" w14:textId="77777777" w:rsidR="00611017" w:rsidRDefault="00611017" w:rsidP="00C675FE">
      <w:pPr>
        <w:rPr>
          <w:lang w:val="es-ES"/>
        </w:rPr>
      </w:pPr>
    </w:p>
    <w:p w14:paraId="29DA3308" w14:textId="3B34434C" w:rsidR="00611017" w:rsidRPr="00DE58CC" w:rsidRDefault="00DE58CC" w:rsidP="00DE58CC">
      <w:pPr>
        <w:pStyle w:val="Ttulo1"/>
        <w:jc w:val="center"/>
        <w:rPr>
          <w:sz w:val="48"/>
          <w:szCs w:val="48"/>
          <w:lang w:val="es-ES"/>
        </w:rPr>
      </w:pPr>
      <w:r w:rsidRPr="00DE58CC">
        <w:rPr>
          <w:sz w:val="48"/>
          <w:szCs w:val="48"/>
          <w:lang w:val="es-ES"/>
        </w:rPr>
        <w:lastRenderedPageBreak/>
        <w:t>SITIO WEB</w:t>
      </w:r>
    </w:p>
    <w:p w14:paraId="01458B3B" w14:textId="77777777" w:rsidR="00611017" w:rsidRDefault="00611017" w:rsidP="00C675FE">
      <w:pPr>
        <w:rPr>
          <w:lang w:val="es-ES"/>
        </w:rPr>
      </w:pPr>
    </w:p>
    <w:p w14:paraId="63FB09D5" w14:textId="77777777" w:rsidR="00C675FE" w:rsidRDefault="00C675FE" w:rsidP="00C675FE">
      <w:pPr>
        <w:rPr>
          <w:lang w:val="es-ES"/>
        </w:rPr>
      </w:pPr>
    </w:p>
    <w:p w14:paraId="42C35055" w14:textId="5F3FC5B8" w:rsidR="00C675FE" w:rsidRDefault="00C675FE" w:rsidP="00C675FE">
      <w:pPr>
        <w:rPr>
          <w:lang w:val="es-ES"/>
        </w:rPr>
      </w:pPr>
    </w:p>
    <w:p w14:paraId="00044AAE" w14:textId="175007E9" w:rsidR="00C103A8" w:rsidRDefault="00DE58CC" w:rsidP="00DE58CC">
      <w:pPr>
        <w:pStyle w:val="Ttulo1"/>
        <w:rPr>
          <w:lang w:val="es-ES"/>
        </w:rPr>
      </w:pPr>
      <w:bookmarkStart w:id="0" w:name="_Toc103069888"/>
      <w:r>
        <w:rPr>
          <w:lang w:val="es-ES"/>
        </w:rPr>
        <w:t>INICIO</w:t>
      </w:r>
      <w:bookmarkEnd w:id="0"/>
    </w:p>
    <w:p w14:paraId="744C2DB0" w14:textId="2981B40C" w:rsidR="00DE58CC" w:rsidRDefault="00DE58CC" w:rsidP="00DE58CC">
      <w:pPr>
        <w:rPr>
          <w:lang w:val="es-ES"/>
        </w:rPr>
      </w:pPr>
    </w:p>
    <w:p w14:paraId="6FE4F49E" w14:textId="1E1A64FF" w:rsidR="00DE58CC" w:rsidRPr="00DE58CC" w:rsidRDefault="00DE58CC" w:rsidP="00DE58CC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En el inicio de la pagina vamos a poder poner lo que </w:t>
      </w:r>
      <w:r w:rsidR="00506447">
        <w:rPr>
          <w:lang w:val="es-ES"/>
        </w:rPr>
        <w:t>queramos</w:t>
      </w:r>
      <w:r>
        <w:rPr>
          <w:lang w:val="es-ES"/>
        </w:rPr>
        <w:t xml:space="preserve"> que nuestros clientes vean nada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entrar</w:t>
      </w:r>
    </w:p>
    <w:p w14:paraId="652A9333" w14:textId="3CDA3750" w:rsidR="00DE58CC" w:rsidRDefault="00DE58CC" w:rsidP="00DE58CC">
      <w:pPr>
        <w:rPr>
          <w:lang w:val="es-ES"/>
        </w:rPr>
      </w:pPr>
    </w:p>
    <w:p w14:paraId="1A88BA3A" w14:textId="6A12D837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51C4B0" wp14:editId="0B57AC1C">
            <wp:extent cx="5610225" cy="18383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92F7" w14:textId="3CDA6C96" w:rsidR="00DE58CC" w:rsidRDefault="00DE58CC" w:rsidP="00DE58CC">
      <w:pPr>
        <w:rPr>
          <w:lang w:val="es-ES"/>
        </w:rPr>
      </w:pPr>
    </w:p>
    <w:p w14:paraId="29483B40" w14:textId="77777777" w:rsidR="00DE58CC" w:rsidRPr="00DE58CC" w:rsidRDefault="00DE58CC" w:rsidP="00DE58CC">
      <w:pPr>
        <w:rPr>
          <w:lang w:val="es-ES"/>
        </w:rPr>
      </w:pPr>
    </w:p>
    <w:p w14:paraId="3EEDB458" w14:textId="77777777" w:rsidR="00DE58CC" w:rsidRDefault="00DE58CC" w:rsidP="00DE58CC">
      <w:pPr>
        <w:pStyle w:val="Ttulo1"/>
        <w:rPr>
          <w:lang w:val="es-ES"/>
        </w:rPr>
      </w:pPr>
      <w:bookmarkStart w:id="1" w:name="_Toc103069889"/>
    </w:p>
    <w:p w14:paraId="0343F276" w14:textId="77777777" w:rsidR="00DE58CC" w:rsidRDefault="00DE58CC" w:rsidP="00DE58CC">
      <w:pPr>
        <w:pStyle w:val="Ttulo1"/>
        <w:rPr>
          <w:lang w:val="es-ES"/>
        </w:rPr>
      </w:pPr>
    </w:p>
    <w:p w14:paraId="407BD497" w14:textId="77777777" w:rsidR="00DE58CC" w:rsidRDefault="00DE58CC" w:rsidP="00DE58CC">
      <w:pPr>
        <w:pStyle w:val="Ttulo1"/>
        <w:rPr>
          <w:lang w:val="es-ES"/>
        </w:rPr>
      </w:pPr>
    </w:p>
    <w:p w14:paraId="7448DFCE" w14:textId="77777777" w:rsidR="00DE58CC" w:rsidRDefault="00DE58CC" w:rsidP="00DE58CC">
      <w:pPr>
        <w:pStyle w:val="Ttulo1"/>
        <w:rPr>
          <w:lang w:val="es-ES"/>
        </w:rPr>
      </w:pPr>
    </w:p>
    <w:p w14:paraId="3DC584F8" w14:textId="77777777" w:rsidR="00DE58CC" w:rsidRDefault="00DE58CC" w:rsidP="00DE58CC">
      <w:pPr>
        <w:pStyle w:val="Ttulo1"/>
        <w:rPr>
          <w:lang w:val="es-ES"/>
        </w:rPr>
      </w:pPr>
    </w:p>
    <w:p w14:paraId="2E9E4DFA" w14:textId="5D8AE8DF" w:rsidR="00DE58CC" w:rsidRDefault="00DE58CC" w:rsidP="00DE58CC">
      <w:pPr>
        <w:pStyle w:val="Ttulo1"/>
        <w:rPr>
          <w:lang w:val="es-ES"/>
        </w:rPr>
      </w:pPr>
      <w:r>
        <w:rPr>
          <w:lang w:val="es-ES"/>
        </w:rPr>
        <w:t>TIENDA</w:t>
      </w:r>
      <w:bookmarkEnd w:id="1"/>
    </w:p>
    <w:p w14:paraId="3514977E" w14:textId="77777777" w:rsidR="00DE58CC" w:rsidRPr="00DE58CC" w:rsidRDefault="00DE58CC" w:rsidP="00DE58CC">
      <w:pPr>
        <w:rPr>
          <w:lang w:val="es-ES"/>
        </w:rPr>
      </w:pPr>
    </w:p>
    <w:p w14:paraId="4C3A942C" w14:textId="0C43013A" w:rsidR="00DE58CC" w:rsidRDefault="00D47EDE" w:rsidP="00DE58CC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En la tienda podemos hacer uso del comercio electrónico y vender nuestros productos de forma online</w:t>
      </w:r>
    </w:p>
    <w:p w14:paraId="0192C24D" w14:textId="782D701C" w:rsidR="00D47EDE" w:rsidRDefault="00D47EDE" w:rsidP="00DE58CC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El cliente puede seleccionar cualquiera de los productos que decidamos exponer en nuestra pagina</w:t>
      </w:r>
    </w:p>
    <w:p w14:paraId="0232DEEE" w14:textId="7555878C" w:rsidR="00D47EDE" w:rsidRPr="00DE58CC" w:rsidRDefault="00D47EDE" w:rsidP="00DE58CC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El cliente seguidamente deberá </w:t>
      </w:r>
      <w:proofErr w:type="spellStart"/>
      <w:r>
        <w:rPr>
          <w:lang w:val="es-ES"/>
        </w:rPr>
        <w:t>loguearse</w:t>
      </w:r>
      <w:proofErr w:type="spellEnd"/>
      <w:r>
        <w:rPr>
          <w:lang w:val="es-ES"/>
        </w:rPr>
        <w:t xml:space="preserve"> si no lo estuviera y rellenar la información para proceder al </w:t>
      </w:r>
      <w:r w:rsidR="00506447">
        <w:rPr>
          <w:lang w:val="es-ES"/>
        </w:rPr>
        <w:t>envió</w:t>
      </w:r>
      <w:r>
        <w:rPr>
          <w:lang w:val="es-ES"/>
        </w:rPr>
        <w:t xml:space="preserve"> de lo que desea comprar</w:t>
      </w:r>
    </w:p>
    <w:p w14:paraId="595310AD" w14:textId="77777777" w:rsidR="00DE58CC" w:rsidRPr="00DE58CC" w:rsidRDefault="00DE58CC" w:rsidP="00DE58CC">
      <w:pPr>
        <w:rPr>
          <w:lang w:val="es-ES"/>
        </w:rPr>
      </w:pPr>
    </w:p>
    <w:p w14:paraId="6D8DF90A" w14:textId="4E910DED" w:rsidR="00DE58CC" w:rsidRDefault="00DE58CC" w:rsidP="00DE58CC">
      <w:pPr>
        <w:rPr>
          <w:lang w:val="es-ES"/>
        </w:rPr>
      </w:pPr>
    </w:p>
    <w:p w14:paraId="2DD0107F" w14:textId="2461F18E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52DED" wp14:editId="1E5FD17C">
            <wp:extent cx="5610225" cy="19240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9399" w14:textId="437F6296" w:rsidR="00DE58CC" w:rsidRDefault="00DE58CC" w:rsidP="00DE58CC">
      <w:pPr>
        <w:rPr>
          <w:lang w:val="es-ES"/>
        </w:rPr>
      </w:pPr>
    </w:p>
    <w:p w14:paraId="08F5EB6A" w14:textId="5D54E998" w:rsidR="00DE58CC" w:rsidRDefault="00DE58CC" w:rsidP="00DE58CC">
      <w:pPr>
        <w:rPr>
          <w:lang w:val="es-ES"/>
        </w:rPr>
      </w:pPr>
    </w:p>
    <w:p w14:paraId="1D924CE1" w14:textId="109C135B" w:rsidR="00DE58CC" w:rsidRDefault="00DE58CC" w:rsidP="00DE58CC">
      <w:pPr>
        <w:rPr>
          <w:lang w:val="es-ES"/>
        </w:rPr>
      </w:pPr>
    </w:p>
    <w:p w14:paraId="4E9F45B3" w14:textId="4F41D458" w:rsidR="00DE58CC" w:rsidRDefault="00DE58CC" w:rsidP="00DE58CC">
      <w:pPr>
        <w:rPr>
          <w:lang w:val="es-ES"/>
        </w:rPr>
      </w:pPr>
    </w:p>
    <w:p w14:paraId="2B7C1886" w14:textId="52C59D60" w:rsidR="00DE58CC" w:rsidRDefault="00DE58CC" w:rsidP="00DE58CC">
      <w:pPr>
        <w:rPr>
          <w:lang w:val="es-ES"/>
        </w:rPr>
      </w:pPr>
    </w:p>
    <w:p w14:paraId="02335DC5" w14:textId="07A105A4" w:rsidR="00DE58CC" w:rsidRDefault="00DE58CC" w:rsidP="00DE58CC">
      <w:pPr>
        <w:rPr>
          <w:lang w:val="es-ES"/>
        </w:rPr>
      </w:pPr>
    </w:p>
    <w:p w14:paraId="47622B76" w14:textId="1C2A3842" w:rsidR="00DE58CC" w:rsidRDefault="00DE58CC" w:rsidP="00DE58CC">
      <w:pPr>
        <w:rPr>
          <w:lang w:val="es-ES"/>
        </w:rPr>
      </w:pPr>
    </w:p>
    <w:p w14:paraId="1ABD03D6" w14:textId="6048E3A2" w:rsidR="00DE58CC" w:rsidRDefault="00DE58CC" w:rsidP="00DE58CC">
      <w:pPr>
        <w:rPr>
          <w:lang w:val="es-ES"/>
        </w:rPr>
      </w:pPr>
    </w:p>
    <w:p w14:paraId="6751B536" w14:textId="44A1C005" w:rsidR="00DE58CC" w:rsidRDefault="00DE58CC" w:rsidP="00DE58CC">
      <w:pPr>
        <w:rPr>
          <w:lang w:val="es-ES"/>
        </w:rPr>
      </w:pPr>
    </w:p>
    <w:p w14:paraId="0C504CC5" w14:textId="31B21282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6F24542" wp14:editId="654BB25E">
            <wp:extent cx="5600700" cy="13525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C90A" w14:textId="70EEEC17" w:rsidR="00DE58CC" w:rsidRDefault="00DE58CC" w:rsidP="00DE58CC">
      <w:pPr>
        <w:rPr>
          <w:lang w:val="es-ES"/>
        </w:rPr>
      </w:pPr>
    </w:p>
    <w:p w14:paraId="18E41D41" w14:textId="0242F380" w:rsidR="00DE58CC" w:rsidRDefault="00DE58CC" w:rsidP="00DE58CC">
      <w:pPr>
        <w:rPr>
          <w:lang w:val="es-ES"/>
        </w:rPr>
      </w:pPr>
    </w:p>
    <w:p w14:paraId="5D842168" w14:textId="7AD66A11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F25CF7" wp14:editId="7552DDB0">
            <wp:extent cx="5610225" cy="19145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02EB" w14:textId="18F0FBD7" w:rsidR="00DE58CC" w:rsidRDefault="00DE58CC" w:rsidP="00DE58CC">
      <w:pPr>
        <w:rPr>
          <w:lang w:val="es-ES"/>
        </w:rPr>
      </w:pPr>
    </w:p>
    <w:p w14:paraId="6FFA32DB" w14:textId="6C7DEDE6" w:rsidR="00DE58CC" w:rsidRDefault="00DE58CC" w:rsidP="00DE58CC">
      <w:pPr>
        <w:rPr>
          <w:lang w:val="es-ES"/>
        </w:rPr>
      </w:pPr>
    </w:p>
    <w:p w14:paraId="361C7196" w14:textId="348D63A2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318A186" wp14:editId="7B284A35">
            <wp:extent cx="5600700" cy="1409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18D1" w14:textId="69707BCF" w:rsidR="00DE58CC" w:rsidRDefault="00DE58CC" w:rsidP="00DE58CC">
      <w:pPr>
        <w:rPr>
          <w:lang w:val="es-ES"/>
        </w:rPr>
      </w:pPr>
    </w:p>
    <w:p w14:paraId="1B4AAB6A" w14:textId="1A9EB49D" w:rsidR="00DE58CC" w:rsidRDefault="00DE58CC" w:rsidP="00DE58CC">
      <w:pPr>
        <w:rPr>
          <w:lang w:val="es-ES"/>
        </w:rPr>
      </w:pPr>
    </w:p>
    <w:p w14:paraId="558399DD" w14:textId="2A024B53" w:rsidR="00DE58CC" w:rsidRDefault="00DE58CC" w:rsidP="00DE58C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47B43C5" wp14:editId="236E1930">
            <wp:extent cx="5600700" cy="19240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6819" w14:textId="2AE10514" w:rsidR="00DE58CC" w:rsidRDefault="00DE58CC" w:rsidP="00DE58CC">
      <w:pPr>
        <w:rPr>
          <w:lang w:val="es-ES"/>
        </w:rPr>
      </w:pPr>
    </w:p>
    <w:p w14:paraId="158C943A" w14:textId="4D1F453E" w:rsidR="00DE58CC" w:rsidRDefault="00DE58CC" w:rsidP="00DE58CC">
      <w:pPr>
        <w:rPr>
          <w:lang w:val="es-ES"/>
        </w:rPr>
      </w:pPr>
    </w:p>
    <w:p w14:paraId="43B04300" w14:textId="7317FEC7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2167C9" wp14:editId="5E2C0261">
            <wp:extent cx="5610225" cy="19431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029D" w14:textId="323679BB" w:rsidR="00DE58CC" w:rsidRDefault="00DE58CC" w:rsidP="00DE58CC">
      <w:pPr>
        <w:rPr>
          <w:lang w:val="es-ES"/>
        </w:rPr>
      </w:pPr>
    </w:p>
    <w:p w14:paraId="6EE8BD78" w14:textId="71B989D2" w:rsidR="00DE58CC" w:rsidRDefault="00DE58CC" w:rsidP="00DE58CC">
      <w:pPr>
        <w:rPr>
          <w:lang w:val="es-ES"/>
        </w:rPr>
      </w:pPr>
    </w:p>
    <w:p w14:paraId="75E92669" w14:textId="70A4CCD6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4CD101" wp14:editId="45EDB9E6">
            <wp:extent cx="5600700" cy="1828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2207" w14:textId="205CB55D" w:rsidR="00DE58CC" w:rsidRDefault="00DE58CC" w:rsidP="00DE58CC">
      <w:pPr>
        <w:rPr>
          <w:lang w:val="es-ES"/>
        </w:rPr>
      </w:pPr>
    </w:p>
    <w:p w14:paraId="1FA6622A" w14:textId="4D10B3A2" w:rsidR="00DE58CC" w:rsidRDefault="00DE58CC" w:rsidP="00DE58CC">
      <w:pPr>
        <w:rPr>
          <w:lang w:val="es-ES"/>
        </w:rPr>
      </w:pPr>
    </w:p>
    <w:p w14:paraId="14C8278B" w14:textId="5DA1C33B" w:rsidR="00DE58CC" w:rsidRDefault="00DE58CC" w:rsidP="00DE58CC">
      <w:pPr>
        <w:rPr>
          <w:lang w:val="es-ES"/>
        </w:rPr>
      </w:pPr>
    </w:p>
    <w:p w14:paraId="21CB9011" w14:textId="1962A9A8" w:rsidR="00DE58CC" w:rsidRDefault="00DE58CC" w:rsidP="00DE58CC">
      <w:pPr>
        <w:rPr>
          <w:lang w:val="es-ES"/>
        </w:rPr>
      </w:pPr>
    </w:p>
    <w:p w14:paraId="79133E76" w14:textId="6A0B29CA" w:rsidR="00DE58CC" w:rsidRDefault="00DE58CC" w:rsidP="00DE58C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C3B2703" wp14:editId="01578EB0">
            <wp:extent cx="5610225" cy="19240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1797" w14:textId="2FEFE0E4" w:rsidR="00DE58CC" w:rsidRDefault="00DE58CC" w:rsidP="00DE58CC">
      <w:pPr>
        <w:rPr>
          <w:lang w:val="es-ES"/>
        </w:rPr>
      </w:pPr>
    </w:p>
    <w:p w14:paraId="2093474C" w14:textId="4D22F87D" w:rsidR="00DE58CC" w:rsidRDefault="00DE58CC" w:rsidP="00DE58CC">
      <w:pPr>
        <w:rPr>
          <w:lang w:val="es-ES"/>
        </w:rPr>
      </w:pPr>
    </w:p>
    <w:p w14:paraId="51A3B0FF" w14:textId="199AE42A" w:rsidR="00DE58CC" w:rsidRDefault="00DE58CC" w:rsidP="00DE58CC">
      <w:pPr>
        <w:pStyle w:val="Ttulo1"/>
        <w:rPr>
          <w:lang w:val="es-ES"/>
        </w:rPr>
      </w:pPr>
      <w:bookmarkStart w:id="2" w:name="_Toc103069890"/>
      <w:r>
        <w:rPr>
          <w:lang w:val="es-ES"/>
        </w:rPr>
        <w:t>EVENTOS</w:t>
      </w:r>
      <w:bookmarkEnd w:id="2"/>
    </w:p>
    <w:p w14:paraId="662FECCE" w14:textId="579C9AF6" w:rsidR="00D47EDE" w:rsidRDefault="00D47EDE" w:rsidP="00D47EDE">
      <w:pPr>
        <w:rPr>
          <w:lang w:val="es-ES"/>
        </w:rPr>
      </w:pPr>
    </w:p>
    <w:p w14:paraId="2DF1C06F" w14:textId="45E0267F" w:rsidR="00D47EDE" w:rsidRDefault="00D47EDE" w:rsidP="00D47EDE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En esta pagina podemos crear eventos para que nuestros clientes puedan conocer nuestras actividades</w:t>
      </w:r>
    </w:p>
    <w:p w14:paraId="4331BFB6" w14:textId="143026BB" w:rsidR="00D47EDE" w:rsidRDefault="00D47EDE" w:rsidP="00D47EDE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El proceso es simple, creamos el evento con </w:t>
      </w:r>
      <w:r w:rsidR="00506447">
        <w:rPr>
          <w:lang w:val="es-ES"/>
        </w:rPr>
        <w:t>una descripción</w:t>
      </w:r>
      <w:r>
        <w:rPr>
          <w:lang w:val="es-ES"/>
        </w:rPr>
        <w:t>, y establecemos una fecha de inicio y fin</w:t>
      </w:r>
    </w:p>
    <w:p w14:paraId="36F32A37" w14:textId="2A384DAB" w:rsidR="00D47EDE" w:rsidRPr="00D47EDE" w:rsidRDefault="00D47EDE" w:rsidP="00D47EDE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Lo publicamos y ahora el cliente podrá ya ver el evento creado y podrá unirse a este</w:t>
      </w:r>
    </w:p>
    <w:p w14:paraId="0702B58E" w14:textId="388F10AC" w:rsidR="00DE58CC" w:rsidRDefault="00DE58CC" w:rsidP="00DE58CC">
      <w:pPr>
        <w:rPr>
          <w:lang w:val="es-ES"/>
        </w:rPr>
      </w:pPr>
    </w:p>
    <w:p w14:paraId="637F6395" w14:textId="6972C1D1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6A162BB" wp14:editId="21B8EAC8">
            <wp:extent cx="5600700" cy="19145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54FA" w14:textId="09281DC1" w:rsidR="00DE58CC" w:rsidRDefault="00DE58CC" w:rsidP="00DE58CC">
      <w:pPr>
        <w:rPr>
          <w:lang w:val="es-ES"/>
        </w:rPr>
      </w:pPr>
    </w:p>
    <w:p w14:paraId="5D93C106" w14:textId="09AE7B15" w:rsidR="00DE58CC" w:rsidRDefault="00DE58CC" w:rsidP="00DE58CC">
      <w:pPr>
        <w:rPr>
          <w:lang w:val="es-ES"/>
        </w:rPr>
      </w:pPr>
    </w:p>
    <w:p w14:paraId="05B48AA8" w14:textId="7E9664BC" w:rsidR="00DE58CC" w:rsidRDefault="00DE58CC" w:rsidP="00DE58C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5B9C428" wp14:editId="1C10A816">
            <wp:extent cx="5610225" cy="19335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7795" w14:textId="33BF9A4A" w:rsidR="00DE58CC" w:rsidRDefault="00DE58CC" w:rsidP="00DE58CC">
      <w:pPr>
        <w:rPr>
          <w:lang w:val="es-ES"/>
        </w:rPr>
      </w:pPr>
    </w:p>
    <w:p w14:paraId="588ED1A3" w14:textId="7A0D425D" w:rsidR="00DE58CC" w:rsidRDefault="00DE58CC" w:rsidP="00DE58CC">
      <w:pPr>
        <w:rPr>
          <w:lang w:val="es-ES"/>
        </w:rPr>
      </w:pPr>
    </w:p>
    <w:p w14:paraId="69B7D60E" w14:textId="27EC62C1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EBA94D" wp14:editId="6C2D2556">
            <wp:extent cx="5610225" cy="1943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5264" w14:textId="2EAA8B1D" w:rsidR="00DE58CC" w:rsidRDefault="00DE58CC" w:rsidP="00DE58CC">
      <w:pPr>
        <w:rPr>
          <w:lang w:val="es-ES"/>
        </w:rPr>
      </w:pPr>
    </w:p>
    <w:p w14:paraId="5FA7ABD4" w14:textId="3E77CB1E" w:rsidR="00DE58CC" w:rsidRDefault="00DE58CC" w:rsidP="00DE58CC">
      <w:pPr>
        <w:rPr>
          <w:lang w:val="es-ES"/>
        </w:rPr>
      </w:pPr>
    </w:p>
    <w:p w14:paraId="14B81558" w14:textId="224DC4AF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634AF0F" wp14:editId="3289FB15">
            <wp:extent cx="5600700" cy="19145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20C1" w14:textId="500727D6" w:rsidR="00DE58CC" w:rsidRDefault="00DE58CC" w:rsidP="00DE58CC">
      <w:pPr>
        <w:rPr>
          <w:lang w:val="es-ES"/>
        </w:rPr>
      </w:pPr>
    </w:p>
    <w:p w14:paraId="3D900E6B" w14:textId="5A85E8E6" w:rsidR="00DE58CC" w:rsidRDefault="00DE58CC" w:rsidP="00DE58CC">
      <w:pPr>
        <w:rPr>
          <w:lang w:val="es-ES"/>
        </w:rPr>
      </w:pPr>
    </w:p>
    <w:p w14:paraId="5E44AB13" w14:textId="2B7A3405" w:rsidR="00DE58CC" w:rsidRDefault="00DE58CC" w:rsidP="00DE58C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373B83D" wp14:editId="5715649E">
            <wp:extent cx="5610225" cy="19240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E8F" w14:textId="1E1D9549" w:rsidR="00DE58CC" w:rsidRDefault="00DE58CC" w:rsidP="00DE58CC">
      <w:pPr>
        <w:rPr>
          <w:lang w:val="es-ES"/>
        </w:rPr>
      </w:pPr>
    </w:p>
    <w:p w14:paraId="6FF4CC69" w14:textId="1D52CF82" w:rsidR="00DE58CC" w:rsidRDefault="00DE58CC" w:rsidP="00DE58CC">
      <w:pPr>
        <w:rPr>
          <w:lang w:val="es-ES"/>
        </w:rPr>
      </w:pPr>
    </w:p>
    <w:p w14:paraId="0CEF6F58" w14:textId="588F3086" w:rsidR="00DE58CC" w:rsidRDefault="00DE58CC" w:rsidP="00DE58CC">
      <w:pPr>
        <w:rPr>
          <w:lang w:val="es-ES"/>
        </w:rPr>
      </w:pPr>
    </w:p>
    <w:p w14:paraId="08456F4E" w14:textId="6ACBC904" w:rsidR="00DE58CC" w:rsidRDefault="00DE58CC" w:rsidP="00DE58CC">
      <w:pPr>
        <w:rPr>
          <w:lang w:val="es-ES"/>
        </w:rPr>
      </w:pPr>
    </w:p>
    <w:p w14:paraId="26EB9BCF" w14:textId="4D085104" w:rsidR="00DE58CC" w:rsidRDefault="00DE58CC" w:rsidP="00DE58CC">
      <w:pPr>
        <w:pStyle w:val="Ttulo1"/>
        <w:rPr>
          <w:lang w:val="es-ES"/>
        </w:rPr>
      </w:pPr>
      <w:bookmarkStart w:id="3" w:name="_Toc103069891"/>
      <w:r>
        <w:rPr>
          <w:lang w:val="es-ES"/>
        </w:rPr>
        <w:t>CURSOS</w:t>
      </w:r>
      <w:bookmarkEnd w:id="3"/>
    </w:p>
    <w:p w14:paraId="5318F39F" w14:textId="7F470D8C" w:rsidR="00D47EDE" w:rsidRDefault="00D47EDE" w:rsidP="00D47EDE">
      <w:pPr>
        <w:rPr>
          <w:lang w:val="es-ES"/>
        </w:rPr>
      </w:pPr>
    </w:p>
    <w:p w14:paraId="63DFBE8D" w14:textId="329E9A64" w:rsidR="00D47EDE" w:rsidRDefault="00D47EDE" w:rsidP="00D47EDE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En la sección de cursos podemos crear cursos para formar a clientes o trabajadores</w:t>
      </w:r>
    </w:p>
    <w:p w14:paraId="0995B37E" w14:textId="44CC3239" w:rsidR="00506447" w:rsidRPr="00D47EDE" w:rsidRDefault="00506447" w:rsidP="00D47EDE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Las personas que hagan estos cursos podrán dejar reseñas luego de terminar estos</w:t>
      </w:r>
    </w:p>
    <w:p w14:paraId="07333F0E" w14:textId="6DAB8F47" w:rsidR="00DE58CC" w:rsidRDefault="00DE58CC" w:rsidP="00DE58CC">
      <w:pPr>
        <w:rPr>
          <w:lang w:val="es-ES"/>
        </w:rPr>
      </w:pPr>
    </w:p>
    <w:p w14:paraId="69A475A6" w14:textId="46ECEE50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D66F15" wp14:editId="6E9D9188">
            <wp:extent cx="5600700" cy="19335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5406" w14:textId="1842F458" w:rsidR="00DE58CC" w:rsidRDefault="00DE58CC" w:rsidP="00DE58CC">
      <w:pPr>
        <w:rPr>
          <w:lang w:val="es-ES"/>
        </w:rPr>
      </w:pPr>
    </w:p>
    <w:p w14:paraId="5BA49F1F" w14:textId="0E149C41" w:rsidR="00DE58CC" w:rsidRDefault="00DE58CC" w:rsidP="00DE58C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9EF995F" wp14:editId="6CC1EC88">
            <wp:extent cx="5610225" cy="17907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1320" w14:textId="5D9B6B66" w:rsidR="00DE58CC" w:rsidRDefault="00DE58CC" w:rsidP="00DE58CC">
      <w:pPr>
        <w:rPr>
          <w:lang w:val="es-ES"/>
        </w:rPr>
      </w:pPr>
    </w:p>
    <w:p w14:paraId="2E7404BE" w14:textId="33E6BAF3" w:rsidR="00DE58CC" w:rsidRDefault="00DE58CC" w:rsidP="00DE58CC">
      <w:pPr>
        <w:rPr>
          <w:lang w:val="es-ES"/>
        </w:rPr>
      </w:pPr>
    </w:p>
    <w:p w14:paraId="359ED285" w14:textId="2BA9C93D" w:rsidR="00DE58CC" w:rsidRDefault="00DE58CC" w:rsidP="00DE58C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3BECD7B" wp14:editId="5A36E6D8">
            <wp:extent cx="5610225" cy="19335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9EFBF" w14:textId="68CD8BDD" w:rsidR="00DE58CC" w:rsidRDefault="00DE58CC" w:rsidP="00DE58CC">
      <w:pPr>
        <w:rPr>
          <w:lang w:val="es-ES"/>
        </w:rPr>
      </w:pPr>
    </w:p>
    <w:p w14:paraId="307B910D" w14:textId="0F786B8E" w:rsidR="00DE58CC" w:rsidRDefault="00DE58CC" w:rsidP="00DE58CC">
      <w:pPr>
        <w:rPr>
          <w:lang w:val="es-ES"/>
        </w:rPr>
      </w:pPr>
    </w:p>
    <w:p w14:paraId="19C2D32C" w14:textId="622BF561" w:rsidR="00DE58CC" w:rsidRDefault="00DE58CC" w:rsidP="00DE58CC">
      <w:pPr>
        <w:rPr>
          <w:lang w:val="es-ES"/>
        </w:rPr>
      </w:pPr>
    </w:p>
    <w:p w14:paraId="4B71857F" w14:textId="5D1B2B42" w:rsidR="00DE58CC" w:rsidRDefault="00DE58CC" w:rsidP="00DE58CC">
      <w:pPr>
        <w:rPr>
          <w:lang w:val="es-ES"/>
        </w:rPr>
      </w:pPr>
    </w:p>
    <w:p w14:paraId="76575FCF" w14:textId="11038A6E" w:rsidR="00DE58CC" w:rsidRDefault="00DE58CC" w:rsidP="00DE58CC">
      <w:pPr>
        <w:rPr>
          <w:lang w:val="es-ES"/>
        </w:rPr>
      </w:pPr>
    </w:p>
    <w:p w14:paraId="4FE245BF" w14:textId="036458A9" w:rsidR="00DE58CC" w:rsidRDefault="00DE58CC" w:rsidP="00DE58CC">
      <w:pPr>
        <w:pStyle w:val="Ttulo1"/>
        <w:rPr>
          <w:lang w:val="es-ES"/>
        </w:rPr>
      </w:pPr>
      <w:bookmarkStart w:id="4" w:name="_Toc103069892"/>
      <w:r>
        <w:rPr>
          <w:lang w:val="es-ES"/>
        </w:rPr>
        <w:t>BLOG</w:t>
      </w:r>
      <w:bookmarkEnd w:id="4"/>
    </w:p>
    <w:p w14:paraId="688CC1D6" w14:textId="71CED960" w:rsidR="00506447" w:rsidRPr="00506447" w:rsidRDefault="00506447" w:rsidP="00506447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Podemos crear blogs para  exponer lo que queramos a nuestros clientes</w:t>
      </w:r>
    </w:p>
    <w:p w14:paraId="4A4A2967" w14:textId="0B7C5907" w:rsidR="00DE58CC" w:rsidRPr="00DE58CC" w:rsidRDefault="00DE58CC" w:rsidP="00DE58C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5077FE2" wp14:editId="402CA32A">
            <wp:extent cx="5610225" cy="19145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58CC" w:rsidRPr="00DE58CC" w:rsidSect="0052116D">
      <w:footerReference w:type="default" r:id="rId26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0F0D8" w14:textId="77777777" w:rsidR="002F1EBF" w:rsidRDefault="002F1EBF" w:rsidP="0052116D">
      <w:pPr>
        <w:spacing w:after="0" w:line="240" w:lineRule="auto"/>
      </w:pPr>
      <w:r>
        <w:separator/>
      </w:r>
    </w:p>
  </w:endnote>
  <w:endnote w:type="continuationSeparator" w:id="0">
    <w:p w14:paraId="6BE8B6E4" w14:textId="77777777" w:rsidR="002F1EBF" w:rsidRDefault="002F1EBF" w:rsidP="00521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-1171097165"/>
      <w:docPartObj>
        <w:docPartGallery w:val="Page Numbers (Bottom of Page)"/>
        <w:docPartUnique/>
      </w:docPartObj>
    </w:sdtPr>
    <w:sdtEndPr/>
    <w:sdtContent>
      <w:p w14:paraId="24479B32" w14:textId="77777777" w:rsidR="0052116D" w:rsidRDefault="0052116D">
        <w:pPr>
          <w:pStyle w:val="Piedepgina"/>
          <w:jc w:val="center"/>
        </w:pPr>
        <w:r>
          <w:rPr>
            <w:lang w:val="es-ES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>]</w:t>
        </w:r>
      </w:p>
    </w:sdtContent>
  </w:sdt>
  <w:p w14:paraId="6A1992F5" w14:textId="77777777" w:rsidR="0052116D" w:rsidRDefault="005211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937A9" w14:textId="77777777" w:rsidR="002F1EBF" w:rsidRDefault="002F1EBF" w:rsidP="0052116D">
      <w:pPr>
        <w:spacing w:after="0" w:line="240" w:lineRule="auto"/>
      </w:pPr>
      <w:r>
        <w:separator/>
      </w:r>
    </w:p>
  </w:footnote>
  <w:footnote w:type="continuationSeparator" w:id="0">
    <w:p w14:paraId="072662CC" w14:textId="77777777" w:rsidR="002F1EBF" w:rsidRDefault="002F1EBF" w:rsidP="005211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49CA"/>
    <w:multiLevelType w:val="hybridMultilevel"/>
    <w:tmpl w:val="585885E4"/>
    <w:lvl w:ilvl="0" w:tplc="5E229A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333193"/>
    <w:multiLevelType w:val="hybridMultilevel"/>
    <w:tmpl w:val="1040A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A37E2"/>
    <w:multiLevelType w:val="hybridMultilevel"/>
    <w:tmpl w:val="FE968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F6F13"/>
    <w:multiLevelType w:val="hybridMultilevel"/>
    <w:tmpl w:val="B0647EA0"/>
    <w:lvl w:ilvl="0" w:tplc="9EF6D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1E1307"/>
    <w:multiLevelType w:val="hybridMultilevel"/>
    <w:tmpl w:val="A5043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8953C0"/>
    <w:multiLevelType w:val="hybridMultilevel"/>
    <w:tmpl w:val="B686CD08"/>
    <w:lvl w:ilvl="0" w:tplc="5286546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6427D5"/>
    <w:multiLevelType w:val="hybridMultilevel"/>
    <w:tmpl w:val="434E7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548CE"/>
    <w:multiLevelType w:val="hybridMultilevel"/>
    <w:tmpl w:val="18249594"/>
    <w:lvl w:ilvl="0" w:tplc="0C1603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8666A5"/>
    <w:multiLevelType w:val="hybridMultilevel"/>
    <w:tmpl w:val="E9B09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9C7415"/>
    <w:multiLevelType w:val="hybridMultilevel"/>
    <w:tmpl w:val="97704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610C04"/>
    <w:multiLevelType w:val="hybridMultilevel"/>
    <w:tmpl w:val="DD1AA952"/>
    <w:lvl w:ilvl="0" w:tplc="DF5A30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3"/>
  </w:num>
  <w:num w:numId="5">
    <w:abstractNumId w:val="10"/>
  </w:num>
  <w:num w:numId="6">
    <w:abstractNumId w:val="2"/>
  </w:num>
  <w:num w:numId="7">
    <w:abstractNumId w:val="8"/>
  </w:num>
  <w:num w:numId="8">
    <w:abstractNumId w:val="1"/>
  </w:num>
  <w:num w:numId="9">
    <w:abstractNumId w:val="4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CC"/>
    <w:rsid w:val="002F1EBF"/>
    <w:rsid w:val="00506447"/>
    <w:rsid w:val="0052116D"/>
    <w:rsid w:val="00526F91"/>
    <w:rsid w:val="005E10EB"/>
    <w:rsid w:val="00611017"/>
    <w:rsid w:val="00764160"/>
    <w:rsid w:val="00A96790"/>
    <w:rsid w:val="00C103A8"/>
    <w:rsid w:val="00C675FE"/>
    <w:rsid w:val="00D47EDE"/>
    <w:rsid w:val="00DE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DC00A"/>
  <w15:chartTrackingRefBased/>
  <w15:docId w15:val="{38CC7872-DABA-4B67-B522-FDCE0B7E6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3A8"/>
  </w:style>
  <w:style w:type="paragraph" w:styleId="Ttulo1">
    <w:name w:val="heading 1"/>
    <w:basedOn w:val="Normal"/>
    <w:next w:val="Normal"/>
    <w:link w:val="Ttulo1Car"/>
    <w:uiPriority w:val="9"/>
    <w:qFormat/>
    <w:rsid w:val="00C103A8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03A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03A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03A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103A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103A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103A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103A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103A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03A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2116D"/>
  </w:style>
  <w:style w:type="paragraph" w:styleId="Encabezado">
    <w:name w:val="header"/>
    <w:basedOn w:val="Normal"/>
    <w:link w:val="EncabezadoCar"/>
    <w:uiPriority w:val="99"/>
    <w:unhideWhenUsed/>
    <w:rsid w:val="005211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116D"/>
  </w:style>
  <w:style w:type="paragraph" w:styleId="Piedepgina">
    <w:name w:val="footer"/>
    <w:basedOn w:val="Normal"/>
    <w:link w:val="PiedepginaCar"/>
    <w:uiPriority w:val="99"/>
    <w:unhideWhenUsed/>
    <w:rsid w:val="005211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116D"/>
  </w:style>
  <w:style w:type="paragraph" w:styleId="Prrafodelista">
    <w:name w:val="List Paragraph"/>
    <w:basedOn w:val="Normal"/>
    <w:uiPriority w:val="34"/>
    <w:qFormat/>
    <w:rsid w:val="00C675F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103A8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103A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03A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03A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103A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103A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103A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103A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103A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103A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C103A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C103A8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C103A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C103A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C103A8"/>
    <w:rPr>
      <w:b/>
      <w:bCs/>
    </w:rPr>
  </w:style>
  <w:style w:type="character" w:styleId="nfasis">
    <w:name w:val="Emphasis"/>
    <w:basedOn w:val="Fuentedeprrafopredeter"/>
    <w:uiPriority w:val="20"/>
    <w:qFormat/>
    <w:rsid w:val="00C103A8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C103A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C103A8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103A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103A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103A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103A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C103A8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C103A8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C103A8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C103A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103A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103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ica\Desktop\Sistemas%20de%20Gestion%20Empresarial\Plantilla%20SG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56E55-7920-47DB-B9E0-51E1B59DD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SGE</Template>
  <TotalTime>25</TotalTime>
  <Pages>1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de Gestion Empresarial</vt:lpstr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de Gestion Empresarial</dc:title>
  <dc:subject/>
  <dc:creator>roy denys calderon</dc:creator>
  <cp:keywords/>
  <dc:description/>
  <cp:lastModifiedBy>roy denys calderon</cp:lastModifiedBy>
  <cp:revision>3</cp:revision>
  <cp:lastPrinted>2022-05-10T08:29:00Z</cp:lastPrinted>
  <dcterms:created xsi:type="dcterms:W3CDTF">2022-05-10T08:04:00Z</dcterms:created>
  <dcterms:modified xsi:type="dcterms:W3CDTF">2022-05-10T08:29:00Z</dcterms:modified>
</cp:coreProperties>
</file>